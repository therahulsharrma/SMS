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19F1B" w14:textId="7E820973" w:rsidR="00D077E9" w:rsidRPr="004114D7" w:rsidRDefault="00D077E9" w:rsidP="00D70D02">
      <w:pPr>
        <w:rPr>
          <w:rFonts w:ascii="Times New Roman" w:hAnsi="Times New Roman" w:cs="Times New Roman"/>
        </w:rPr>
      </w:pPr>
      <w:r w:rsidRPr="004114D7">
        <w:rPr>
          <w:rFonts w:ascii="Times New Roman" w:hAnsi="Times New Roman" w:cs="Times New Roman"/>
          <w:noProof/>
        </w:rPr>
        <w:drawing>
          <wp:anchor distT="0" distB="0" distL="114300" distR="114300" simplePos="0" relativeHeight="251658240" behindDoc="1" locked="0" layoutInCell="1" allowOverlap="1" wp14:anchorId="22CA90E9" wp14:editId="7988AC85">
            <wp:simplePos x="0" y="0"/>
            <wp:positionH relativeFrom="page">
              <wp:posOffset>7620</wp:posOffset>
            </wp:positionH>
            <wp:positionV relativeFrom="page">
              <wp:posOffset>15240</wp:posOffset>
            </wp:positionV>
            <wp:extent cx="7760970" cy="10026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60970" cy="100266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114D7" w14:paraId="46B48FC0" w14:textId="77777777" w:rsidTr="00D077E9">
        <w:trPr>
          <w:trHeight w:val="1894"/>
        </w:trPr>
        <w:tc>
          <w:tcPr>
            <w:tcW w:w="5580" w:type="dxa"/>
            <w:tcBorders>
              <w:top w:val="nil"/>
              <w:left w:val="nil"/>
              <w:bottom w:val="nil"/>
              <w:right w:val="nil"/>
            </w:tcBorders>
          </w:tcPr>
          <w:p w14:paraId="02019518" w14:textId="209D9386" w:rsidR="00D077E9" w:rsidRPr="004114D7" w:rsidRDefault="00D077E9" w:rsidP="00D077E9">
            <w:pPr>
              <w:rPr>
                <w:rFonts w:ascii="Times New Roman" w:hAnsi="Times New Roman" w:cs="Times New Roman"/>
              </w:rPr>
            </w:pPr>
            <w:r w:rsidRPr="004114D7">
              <w:rPr>
                <w:rFonts w:ascii="Times New Roman" w:hAnsi="Times New Roman" w:cs="Times New Roman"/>
                <w:noProof/>
              </w:rPr>
              <mc:AlternateContent>
                <mc:Choice Requires="wps">
                  <w:drawing>
                    <wp:inline distT="0" distB="0" distL="0" distR="0" wp14:anchorId="5E4EBD57" wp14:editId="0DE85AD4">
                      <wp:extent cx="3512820" cy="845820"/>
                      <wp:effectExtent l="0" t="0" r="0" b="0"/>
                      <wp:docPr id="8" name="Text Box 8"/>
                      <wp:cNvGraphicFramePr/>
                      <a:graphic xmlns:a="http://schemas.openxmlformats.org/drawingml/2006/main">
                        <a:graphicData uri="http://schemas.microsoft.com/office/word/2010/wordprocessingShape">
                          <wps:wsp>
                            <wps:cNvSpPr txBox="1"/>
                            <wps:spPr>
                              <a:xfrm>
                                <a:off x="0" y="0"/>
                                <a:ext cx="3512820" cy="845820"/>
                              </a:xfrm>
                              <a:prstGeom prst="rect">
                                <a:avLst/>
                              </a:prstGeom>
                              <a:noFill/>
                              <a:ln w="6350">
                                <a:noFill/>
                              </a:ln>
                            </wps:spPr>
                            <wps:txbx>
                              <w:txbxContent>
                                <w:p w14:paraId="152D4B29" w14:textId="54276CCC" w:rsidR="004114D7" w:rsidRPr="00406194" w:rsidRDefault="004114D7" w:rsidP="00406194">
                                  <w:pPr>
                                    <w:pStyle w:val="Title"/>
                                    <w:jc w:val="center"/>
                                    <w:rPr>
                                      <w:sz w:val="32"/>
                                      <w:szCs w:val="32"/>
                                      <w:lang w:val="en-IN"/>
                                    </w:rPr>
                                  </w:pPr>
                                  <w:r>
                                    <w:rPr>
                                      <w:sz w:val="32"/>
                                      <w:szCs w:val="32"/>
                                      <w:lang w:val="en-IN"/>
                                    </w:rPr>
                                    <w:t>CO-301-Software Engineering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E4EBD57" id="_x0000_t202" coordsize="21600,21600" o:spt="202" path="m,l,21600r21600,l21600,xe">
                      <v:stroke joinstyle="miter"/>
                      <v:path gradientshapeok="t" o:connecttype="rect"/>
                    </v:shapetype>
                    <v:shape id="Text Box 8" o:spid="_x0000_s1026" type="#_x0000_t202" style="width:276.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" filled="f" stroked="f" strokeweight=".5pt">
                      <v:textbox>
                        <w:txbxContent>
                          <w:p w14:paraId="152D4B29" w14:textId="54276CCC" w:rsidR="004114D7" w:rsidRPr="00406194" w:rsidRDefault="004114D7" w:rsidP="00406194">
                            <w:pPr>
                              <w:pStyle w:val="Title"/>
                              <w:jc w:val="center"/>
                              <w:rPr>
                                <w:sz w:val="32"/>
                                <w:szCs w:val="32"/>
                                <w:lang w:val="en-IN"/>
                              </w:rPr>
                            </w:pPr>
                            <w:r>
                              <w:rPr>
                                <w:sz w:val="32"/>
                                <w:szCs w:val="32"/>
                                <w:lang w:val="en-IN"/>
                              </w:rPr>
                              <w:t>CO-301-Software Engineering Project Report</w:t>
                            </w:r>
                          </w:p>
                        </w:txbxContent>
                      </v:textbox>
                      <w10:anchorlock/>
                    </v:shape>
                  </w:pict>
                </mc:Fallback>
              </mc:AlternateContent>
            </w:r>
          </w:p>
          <w:p w14:paraId="11C17BBC" w14:textId="77777777" w:rsidR="00D077E9" w:rsidRPr="004114D7" w:rsidRDefault="00D077E9" w:rsidP="00D077E9">
            <w:pPr>
              <w:rPr>
                <w:rFonts w:ascii="Times New Roman" w:hAnsi="Times New Roman" w:cs="Times New Roman"/>
              </w:rPr>
            </w:pPr>
            <w:r w:rsidRPr="004114D7">
              <w:rPr>
                <w:rFonts w:ascii="Times New Roman" w:hAnsi="Times New Roman" w:cs="Times New Roman"/>
                <w:noProof/>
              </w:rPr>
              <mc:AlternateContent>
                <mc:Choice Requires="wps">
                  <w:drawing>
                    <wp:inline distT="0" distB="0" distL="0" distR="0" wp14:anchorId="7E3364D2" wp14:editId="671A89E5">
                      <wp:extent cx="3455670" cy="11430"/>
                      <wp:effectExtent l="19050" t="19050" r="30480" b="26670"/>
                      <wp:docPr id="5" name="Straight Connector 5" descr="text divider"/>
                      <wp:cNvGraphicFramePr/>
                      <a:graphic xmlns:a="http://schemas.openxmlformats.org/drawingml/2006/main">
                        <a:graphicData uri="http://schemas.microsoft.com/office/word/2010/wordprocessingShape">
                          <wps:wsp>
                            <wps:cNvCnPr/>
                            <wps:spPr>
                              <a:xfrm flipV="1">
                                <a:off x="0" y="0"/>
                                <a:ext cx="3455670" cy="114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085633"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72.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" strokecolor="#082a75 [3215]" strokeweight="3pt">
                      <w10:anchorlock/>
                    </v:line>
                  </w:pict>
                </mc:Fallback>
              </mc:AlternateContent>
            </w:r>
          </w:p>
        </w:tc>
      </w:tr>
      <w:tr w:rsidR="00D077E9" w:rsidRPr="004114D7" w14:paraId="27C0AD36" w14:textId="77777777" w:rsidTr="00D077E9">
        <w:trPr>
          <w:trHeight w:val="7636"/>
        </w:trPr>
        <w:tc>
          <w:tcPr>
            <w:tcW w:w="5580" w:type="dxa"/>
            <w:tcBorders>
              <w:top w:val="nil"/>
              <w:left w:val="nil"/>
              <w:bottom w:val="nil"/>
              <w:right w:val="nil"/>
            </w:tcBorders>
          </w:tcPr>
          <w:p w14:paraId="17FB88ED" w14:textId="70FC005F" w:rsidR="00D077E9" w:rsidRPr="004114D7" w:rsidRDefault="00406194" w:rsidP="00D077E9">
            <w:pPr>
              <w:rPr>
                <w:rFonts w:ascii="Times New Roman" w:hAnsi="Times New Roman" w:cs="Times New Roman"/>
                <w:noProof/>
              </w:rPr>
            </w:pPr>
            <w:r w:rsidRPr="004114D7">
              <w:rPr>
                <w:rFonts w:ascii="Times New Roman" w:eastAsia="Times New Roman" w:hAnsi="Times New Roman" w:cs="Times New Roman"/>
                <w:noProof/>
                <w:color w:val="000000"/>
                <w:sz w:val="56"/>
                <w:szCs w:val="56"/>
                <w:bdr w:val="none" w:sz="0" w:space="0" w:color="auto" w:frame="1"/>
                <w:lang w:bidi="hi-IN"/>
              </w:rPr>
              <w:drawing>
                <wp:anchor distT="0" distB="0" distL="114300" distR="114300" simplePos="0" relativeHeight="251662336" behindDoc="1" locked="0" layoutInCell="1" allowOverlap="1" wp14:anchorId="327DC61B" wp14:editId="1443ECA5">
                  <wp:simplePos x="0" y="0"/>
                  <wp:positionH relativeFrom="margin">
                    <wp:posOffset>601980</wp:posOffset>
                  </wp:positionH>
                  <wp:positionV relativeFrom="paragraph">
                    <wp:posOffset>672465</wp:posOffset>
                  </wp:positionV>
                  <wp:extent cx="2446020" cy="2436495"/>
                  <wp:effectExtent l="0" t="0" r="0" b="1905"/>
                  <wp:wrapTight wrapText="bothSides">
                    <wp:wrapPolygon edited="0">
                      <wp:start x="9757" y="0"/>
                      <wp:lineTo x="7907" y="169"/>
                      <wp:lineTo x="3364" y="2027"/>
                      <wp:lineTo x="3364" y="2702"/>
                      <wp:lineTo x="2355" y="3884"/>
                      <wp:lineTo x="1178" y="5404"/>
                      <wp:lineTo x="673" y="6586"/>
                      <wp:lineTo x="168" y="8106"/>
                      <wp:lineTo x="0" y="9289"/>
                      <wp:lineTo x="0" y="13511"/>
                      <wp:lineTo x="1178" y="16213"/>
                      <wp:lineTo x="3364" y="18915"/>
                      <wp:lineTo x="3533" y="19421"/>
                      <wp:lineTo x="7907" y="21448"/>
                      <wp:lineTo x="8916" y="21448"/>
                      <wp:lineTo x="12449" y="21448"/>
                      <wp:lineTo x="13458" y="21448"/>
                      <wp:lineTo x="17832" y="19421"/>
                      <wp:lineTo x="18000" y="18915"/>
                      <wp:lineTo x="20187" y="16213"/>
                      <wp:lineTo x="21364" y="13511"/>
                      <wp:lineTo x="21364" y="8106"/>
                      <wp:lineTo x="20355" y="5404"/>
                      <wp:lineTo x="18841" y="3547"/>
                      <wp:lineTo x="18000" y="2702"/>
                      <wp:lineTo x="18168" y="2027"/>
                      <wp:lineTo x="13626" y="169"/>
                      <wp:lineTo x="11607" y="0"/>
                      <wp:lineTo x="97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602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77E9" w:rsidRPr="004114D7" w14:paraId="0DF98715" w14:textId="77777777" w:rsidTr="00D077E9">
        <w:trPr>
          <w:trHeight w:val="2171"/>
        </w:trPr>
        <w:tc>
          <w:tcPr>
            <w:tcW w:w="5580" w:type="dxa"/>
            <w:tcBorders>
              <w:top w:val="nil"/>
              <w:left w:val="nil"/>
              <w:bottom w:val="nil"/>
              <w:right w:val="nil"/>
            </w:tcBorders>
          </w:tcPr>
          <w:p w14:paraId="25C1C48A" w14:textId="777261E2" w:rsidR="00D077E9" w:rsidRPr="004114D7" w:rsidRDefault="00D077E9" w:rsidP="00D077E9">
            <w:pPr>
              <w:rPr>
                <w:rFonts w:ascii="Times New Roman" w:hAnsi="Times New Roman" w:cs="Times New Roman"/>
              </w:rPr>
            </w:pPr>
          </w:p>
          <w:p w14:paraId="159DA665" w14:textId="77777777" w:rsidR="00D077E9" w:rsidRPr="004114D7" w:rsidRDefault="00D077E9" w:rsidP="00D077E9">
            <w:pPr>
              <w:rPr>
                <w:rFonts w:ascii="Times New Roman" w:hAnsi="Times New Roman" w:cs="Times New Roman"/>
                <w:noProof/>
                <w:sz w:val="10"/>
                <w:szCs w:val="10"/>
              </w:rPr>
            </w:pPr>
            <w:r w:rsidRPr="004114D7">
              <w:rPr>
                <w:rFonts w:ascii="Times New Roman" w:hAnsi="Times New Roman" w:cs="Times New Roman"/>
                <w:noProof/>
                <w:sz w:val="10"/>
                <w:szCs w:val="10"/>
              </w:rPr>
              <mc:AlternateContent>
                <mc:Choice Requires="wps">
                  <w:drawing>
                    <wp:inline distT="0" distB="0" distL="0" distR="0" wp14:anchorId="366A595A" wp14:editId="3E90476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E56A4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C053660" w14:textId="77777777" w:rsidR="00D077E9" w:rsidRPr="004114D7" w:rsidRDefault="00D077E9" w:rsidP="00D077E9">
            <w:pPr>
              <w:rPr>
                <w:rFonts w:ascii="Times New Roman" w:hAnsi="Times New Roman" w:cs="Times New Roman"/>
                <w:noProof/>
                <w:sz w:val="10"/>
                <w:szCs w:val="10"/>
              </w:rPr>
            </w:pPr>
          </w:p>
          <w:p w14:paraId="4F03D7DE" w14:textId="77777777" w:rsidR="00D077E9" w:rsidRPr="004114D7" w:rsidRDefault="00D077E9" w:rsidP="00D077E9">
            <w:pPr>
              <w:rPr>
                <w:rFonts w:ascii="Times New Roman" w:hAnsi="Times New Roman" w:cs="Times New Roman"/>
                <w:noProof/>
                <w:sz w:val="10"/>
                <w:szCs w:val="10"/>
              </w:rPr>
            </w:pPr>
          </w:p>
          <w:p w14:paraId="617D3511" w14:textId="182F0EC2" w:rsidR="00D077E9" w:rsidRPr="004114D7" w:rsidRDefault="00631A6D" w:rsidP="00D077E9">
            <w:pPr>
              <w:rPr>
                <w:rFonts w:ascii="Times New Roman" w:hAnsi="Times New Roman" w:cs="Times New Roman"/>
              </w:rPr>
            </w:pPr>
            <w:sdt>
              <w:sdtPr>
                <w:rPr>
                  <w:rFonts w:ascii="Times New Roman" w:hAnsi="Times New Roman" w:cs="Times New Roman"/>
                </w:rPr>
                <w:id w:val="-1740469667"/>
                <w:placeholder>
                  <w:docPart w:val="2C3D0CD07BA44800B70DE6555B47FF21"/>
                </w:placeholder>
                <w15:appearance w15:val="hidden"/>
              </w:sdtPr>
              <w:sdtEndPr/>
              <w:sdtContent>
                <w:r w:rsidR="00406194" w:rsidRPr="004114D7">
                  <w:rPr>
                    <w:rFonts w:ascii="Times New Roman" w:hAnsi="Times New Roman" w:cs="Times New Roman"/>
                  </w:rPr>
                  <w:t>Made By:</w:t>
                </w:r>
              </w:sdtContent>
            </w:sdt>
          </w:p>
          <w:p w14:paraId="32A4F77B" w14:textId="6C051D3B" w:rsidR="00406194" w:rsidRPr="004114D7" w:rsidRDefault="00406194" w:rsidP="00406194">
            <w:pPr>
              <w:rPr>
                <w:rFonts w:ascii="Times New Roman" w:hAnsi="Times New Roman" w:cs="Times New Roman"/>
              </w:rPr>
            </w:pPr>
            <w:r w:rsidRPr="004114D7">
              <w:rPr>
                <w:rFonts w:ascii="Times New Roman" w:hAnsi="Times New Roman" w:cs="Times New Roman"/>
              </w:rPr>
              <w:t>R</w:t>
            </w:r>
            <w:r w:rsidR="0059127F">
              <w:rPr>
                <w:rFonts w:ascii="Times New Roman" w:hAnsi="Times New Roman" w:cs="Times New Roman"/>
              </w:rPr>
              <w:t>ahul Sharma</w:t>
            </w:r>
            <w:r w:rsidRPr="004114D7">
              <w:rPr>
                <w:rFonts w:ascii="Times New Roman" w:hAnsi="Times New Roman" w:cs="Times New Roman"/>
              </w:rPr>
              <w:t>-2K18/</w:t>
            </w:r>
            <w:r w:rsidR="0059127F">
              <w:rPr>
                <w:rFonts w:ascii="Times New Roman" w:hAnsi="Times New Roman" w:cs="Times New Roman"/>
              </w:rPr>
              <w:t>MC</w:t>
            </w:r>
            <w:r w:rsidRPr="004114D7">
              <w:rPr>
                <w:rFonts w:ascii="Times New Roman" w:hAnsi="Times New Roman" w:cs="Times New Roman"/>
              </w:rPr>
              <w:t>/</w:t>
            </w:r>
            <w:r w:rsidR="0059127F">
              <w:rPr>
                <w:rFonts w:ascii="Times New Roman" w:hAnsi="Times New Roman" w:cs="Times New Roman"/>
              </w:rPr>
              <w:t>087</w:t>
            </w:r>
          </w:p>
          <w:p w14:paraId="7DB6FB80" w14:textId="79D30636" w:rsidR="00406194" w:rsidRPr="004114D7" w:rsidRDefault="0059127F" w:rsidP="00406194">
            <w:pPr>
              <w:rPr>
                <w:rFonts w:ascii="Times New Roman" w:hAnsi="Times New Roman" w:cs="Times New Roman"/>
              </w:rPr>
            </w:pPr>
            <w:r>
              <w:rPr>
                <w:rFonts w:ascii="Times New Roman" w:hAnsi="Times New Roman" w:cs="Times New Roman"/>
              </w:rPr>
              <w:t>Pritika</w:t>
            </w:r>
            <w:r w:rsidR="00406194" w:rsidRPr="004114D7">
              <w:rPr>
                <w:rFonts w:ascii="Times New Roman" w:hAnsi="Times New Roman" w:cs="Times New Roman"/>
              </w:rPr>
              <w:t>-2K18/</w:t>
            </w:r>
            <w:r>
              <w:rPr>
                <w:rFonts w:ascii="Times New Roman" w:hAnsi="Times New Roman" w:cs="Times New Roman"/>
              </w:rPr>
              <w:t>EE/144</w:t>
            </w:r>
          </w:p>
          <w:p w14:paraId="3FA09178" w14:textId="77777777" w:rsidR="00D077E9" w:rsidRPr="004114D7" w:rsidRDefault="00D077E9" w:rsidP="00D077E9">
            <w:pPr>
              <w:rPr>
                <w:rFonts w:ascii="Times New Roman" w:hAnsi="Times New Roman" w:cs="Times New Roman"/>
                <w:noProof/>
                <w:sz w:val="10"/>
                <w:szCs w:val="10"/>
              </w:rPr>
            </w:pPr>
          </w:p>
        </w:tc>
      </w:tr>
    </w:tbl>
    <w:p w14:paraId="4F5A6E4C" w14:textId="5DBC36CC" w:rsidR="00D62C1B" w:rsidRPr="004114D7" w:rsidRDefault="00D077E9" w:rsidP="00D62C1B">
      <w:pPr>
        <w:pStyle w:val="NormalWeb"/>
        <w:spacing w:before="0" w:beforeAutospacing="0" w:after="0" w:afterAutospacing="0"/>
        <w:jc w:val="center"/>
      </w:pPr>
      <w:r w:rsidRPr="004114D7">
        <w:rPr>
          <w:noProof/>
        </w:rPr>
        <mc:AlternateContent>
          <mc:Choice Requires="wps">
            <w:drawing>
              <wp:anchor distT="0" distB="0" distL="114300" distR="114300" simplePos="0" relativeHeight="251659264" behindDoc="1" locked="0" layoutInCell="1" allowOverlap="1" wp14:anchorId="2231C822" wp14:editId="181479DE">
                <wp:simplePos x="0" y="0"/>
                <wp:positionH relativeFrom="page">
                  <wp:align>right</wp:align>
                </wp:positionH>
                <wp:positionV relativeFrom="page">
                  <wp:posOffset>6667500</wp:posOffset>
                </wp:positionV>
                <wp:extent cx="778383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83830" cy="33743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D2846" id="Rectangle 2" o:spid="_x0000_s1026" alt="colored rectangle" style="position:absolute;margin-left:561.7pt;margin-top:525pt;width:612.9pt;height:265.7pt;z-index:-251657216;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" filled="f" stroked="f" strokeweight="2pt">
                <w10:wrap anchorx="page" anchory="page"/>
              </v:rect>
            </w:pict>
          </mc:Fallback>
        </mc:AlternateContent>
      </w:r>
      <w:r w:rsidRPr="004114D7">
        <w:rPr>
          <w:noProof/>
        </w:rPr>
        <mc:AlternateContent>
          <mc:Choice Requires="wps">
            <w:drawing>
              <wp:anchor distT="0" distB="0" distL="114300" distR="114300" simplePos="0" relativeHeight="251660288" behindDoc="1" locked="0" layoutInCell="1" allowOverlap="1" wp14:anchorId="6BE43FBD" wp14:editId="733D8DB4">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519E1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4114D7">
        <w:br w:type="page"/>
      </w:r>
    </w:p>
    <w:p w14:paraId="43049ADF" w14:textId="77777777" w:rsidR="00D62C1B" w:rsidRPr="004114D7" w:rsidRDefault="00D62C1B" w:rsidP="00D62C1B">
      <w:pPr>
        <w:spacing w:after="240"/>
        <w:rPr>
          <w:rFonts w:ascii="Times New Roman" w:hAnsi="Times New Roman" w:cs="Times New Roman"/>
        </w:rPr>
      </w:pPr>
      <w:r w:rsidRPr="004114D7">
        <w:rPr>
          <w:rFonts w:ascii="Times New Roman" w:hAnsi="Times New Roman" w:cs="Times New Roman"/>
        </w:rPr>
        <w:lastRenderedPageBreak/>
        <w:br/>
      </w:r>
    </w:p>
    <w:tbl>
      <w:tblPr>
        <w:tblW w:w="9981" w:type="dxa"/>
        <w:tblInd w:w="127" w:type="dxa"/>
        <w:tblLayout w:type="fixed"/>
        <w:tblCellMar>
          <w:left w:w="0" w:type="dxa"/>
          <w:right w:w="0" w:type="dxa"/>
        </w:tblCellMar>
        <w:tblLook w:val="01E0" w:firstRow="1" w:lastRow="1" w:firstColumn="1" w:lastColumn="1" w:noHBand="0" w:noVBand="0"/>
      </w:tblPr>
      <w:tblGrid>
        <w:gridCol w:w="1274"/>
        <w:gridCol w:w="7207"/>
        <w:gridCol w:w="1500"/>
      </w:tblGrid>
      <w:tr w:rsidR="00D62C1B" w:rsidRPr="004114D7" w14:paraId="6606E792" w14:textId="77777777" w:rsidTr="00234F74">
        <w:trPr>
          <w:trHeight w:val="669"/>
        </w:trPr>
        <w:tc>
          <w:tcPr>
            <w:tcW w:w="1274" w:type="dxa"/>
            <w:tcBorders>
              <w:bottom w:val="single" w:sz="4" w:space="0" w:color="8EAADB"/>
            </w:tcBorders>
          </w:tcPr>
          <w:p w14:paraId="22B63488" w14:textId="77777777" w:rsidR="00D62C1B" w:rsidRPr="004114D7" w:rsidRDefault="00D62C1B" w:rsidP="004114D7">
            <w:pPr>
              <w:pStyle w:val="TableParagraph"/>
              <w:spacing w:before="0" w:line="442" w:lineRule="exact"/>
              <w:ind w:right="162"/>
              <w:rPr>
                <w:sz w:val="40"/>
              </w:rPr>
            </w:pPr>
            <w:proofErr w:type="spellStart"/>
            <w:r w:rsidRPr="004114D7">
              <w:rPr>
                <w:sz w:val="40"/>
                <w:u w:val="single"/>
              </w:rPr>
              <w:t>S.No</w:t>
            </w:r>
            <w:proofErr w:type="spellEnd"/>
            <w:r w:rsidRPr="004114D7">
              <w:rPr>
                <w:sz w:val="40"/>
                <w:u w:val="single"/>
              </w:rPr>
              <w:t>.</w:t>
            </w:r>
          </w:p>
        </w:tc>
        <w:tc>
          <w:tcPr>
            <w:tcW w:w="7207" w:type="dxa"/>
            <w:tcBorders>
              <w:bottom w:val="single" w:sz="4" w:space="0" w:color="8EAADB"/>
            </w:tcBorders>
          </w:tcPr>
          <w:p w14:paraId="4309FEE0" w14:textId="39276256" w:rsidR="00D62C1B" w:rsidRPr="004114D7" w:rsidRDefault="00D62C1B" w:rsidP="004114D7">
            <w:pPr>
              <w:pStyle w:val="TableParagraph"/>
              <w:spacing w:before="0" w:line="442" w:lineRule="exact"/>
              <w:ind w:left="329" w:right="299"/>
              <w:rPr>
                <w:sz w:val="40"/>
              </w:rPr>
            </w:pPr>
            <w:r w:rsidRPr="004114D7">
              <w:rPr>
                <w:sz w:val="40"/>
                <w:u w:val="single"/>
              </w:rPr>
              <w:t>Index</w:t>
            </w:r>
          </w:p>
        </w:tc>
        <w:tc>
          <w:tcPr>
            <w:tcW w:w="1500" w:type="dxa"/>
            <w:tcBorders>
              <w:bottom w:val="single" w:sz="4" w:space="0" w:color="8EAADB"/>
            </w:tcBorders>
          </w:tcPr>
          <w:p w14:paraId="7183BD6D" w14:textId="77777777" w:rsidR="00D62C1B" w:rsidRPr="004114D7" w:rsidRDefault="00D62C1B" w:rsidP="004114D7">
            <w:pPr>
              <w:pStyle w:val="TableParagraph"/>
              <w:spacing w:before="0" w:line="442" w:lineRule="exact"/>
              <w:ind w:left="136" w:right="110"/>
              <w:rPr>
                <w:sz w:val="40"/>
              </w:rPr>
            </w:pPr>
            <w:r w:rsidRPr="004114D7">
              <w:rPr>
                <w:sz w:val="40"/>
                <w:u w:val="single"/>
              </w:rPr>
              <w:t>Pg. No.</w:t>
            </w:r>
          </w:p>
        </w:tc>
      </w:tr>
      <w:tr w:rsidR="00D62C1B" w:rsidRPr="004114D7" w14:paraId="313652E0" w14:textId="77777777" w:rsidTr="00234F74">
        <w:trPr>
          <w:trHeight w:val="688"/>
        </w:trPr>
        <w:tc>
          <w:tcPr>
            <w:tcW w:w="1274" w:type="dxa"/>
            <w:tcBorders>
              <w:top w:val="single" w:sz="4" w:space="0" w:color="8EAADB"/>
            </w:tcBorders>
            <w:shd w:val="clear" w:color="auto" w:fill="D9E1F3"/>
          </w:tcPr>
          <w:p w14:paraId="31EEB850" w14:textId="77777777" w:rsidR="00D62C1B" w:rsidRPr="004114D7" w:rsidRDefault="00D62C1B" w:rsidP="004114D7">
            <w:pPr>
              <w:pStyle w:val="TableParagraph"/>
              <w:rPr>
                <w:sz w:val="40"/>
              </w:rPr>
            </w:pPr>
            <w:r w:rsidRPr="004114D7">
              <w:rPr>
                <w:sz w:val="40"/>
              </w:rPr>
              <w:t>1.</w:t>
            </w:r>
          </w:p>
        </w:tc>
        <w:tc>
          <w:tcPr>
            <w:tcW w:w="7207" w:type="dxa"/>
            <w:tcBorders>
              <w:top w:val="single" w:sz="4" w:space="0" w:color="8EAADB"/>
            </w:tcBorders>
            <w:shd w:val="clear" w:color="auto" w:fill="D9E1F3"/>
          </w:tcPr>
          <w:p w14:paraId="2E219A99" w14:textId="656EFA44" w:rsidR="00D62C1B" w:rsidRPr="004114D7" w:rsidRDefault="00D235F2" w:rsidP="004114D7">
            <w:pPr>
              <w:pStyle w:val="TableParagraph"/>
              <w:spacing w:before="57"/>
              <w:ind w:left="327" w:right="300"/>
              <w:rPr>
                <w:sz w:val="36"/>
              </w:rPr>
            </w:pPr>
            <w:r w:rsidRPr="00D235F2">
              <w:rPr>
                <w:bCs/>
                <w:color w:val="000000"/>
                <w:sz w:val="36"/>
                <w:szCs w:val="36"/>
              </w:rPr>
              <w:t>Introduction</w:t>
            </w:r>
          </w:p>
        </w:tc>
        <w:tc>
          <w:tcPr>
            <w:tcW w:w="1500" w:type="dxa"/>
            <w:tcBorders>
              <w:top w:val="single" w:sz="4" w:space="0" w:color="8EAADB"/>
            </w:tcBorders>
            <w:shd w:val="clear" w:color="auto" w:fill="D9E1F3"/>
          </w:tcPr>
          <w:p w14:paraId="5A34A8A3" w14:textId="340D0074" w:rsidR="00D62C1B" w:rsidRPr="004114D7" w:rsidRDefault="00D62C1B" w:rsidP="004114D7">
            <w:pPr>
              <w:pStyle w:val="TableParagraph"/>
              <w:ind w:left="22" w:right="0"/>
              <w:rPr>
                <w:sz w:val="40"/>
              </w:rPr>
            </w:pPr>
            <w:r w:rsidRPr="004114D7">
              <w:rPr>
                <w:w w:val="99"/>
                <w:sz w:val="40"/>
              </w:rPr>
              <w:t>3</w:t>
            </w:r>
          </w:p>
        </w:tc>
      </w:tr>
      <w:tr w:rsidR="00D62C1B" w:rsidRPr="004114D7" w14:paraId="324462F3" w14:textId="77777777" w:rsidTr="00234F74">
        <w:trPr>
          <w:trHeight w:val="623"/>
        </w:trPr>
        <w:tc>
          <w:tcPr>
            <w:tcW w:w="1274" w:type="dxa"/>
          </w:tcPr>
          <w:p w14:paraId="0C16372A" w14:textId="77777777" w:rsidR="00D62C1B" w:rsidRPr="004114D7" w:rsidRDefault="00D62C1B" w:rsidP="004114D7">
            <w:pPr>
              <w:pStyle w:val="TableParagraph"/>
              <w:rPr>
                <w:sz w:val="40"/>
              </w:rPr>
            </w:pPr>
            <w:r w:rsidRPr="004114D7">
              <w:rPr>
                <w:sz w:val="40"/>
              </w:rPr>
              <w:t>2.</w:t>
            </w:r>
          </w:p>
        </w:tc>
        <w:tc>
          <w:tcPr>
            <w:tcW w:w="7207" w:type="dxa"/>
          </w:tcPr>
          <w:p w14:paraId="4B4F0D4A" w14:textId="00C4EB4B" w:rsidR="00D62C1B" w:rsidRPr="004114D7" w:rsidRDefault="00D235F2" w:rsidP="004114D7">
            <w:pPr>
              <w:pStyle w:val="TableParagraph"/>
              <w:spacing w:before="24"/>
              <w:ind w:left="329" w:right="298"/>
              <w:rPr>
                <w:sz w:val="36"/>
              </w:rPr>
            </w:pPr>
            <w:r>
              <w:rPr>
                <w:sz w:val="36"/>
              </w:rPr>
              <w:t>Review Requirement &amp; Design</w:t>
            </w:r>
          </w:p>
        </w:tc>
        <w:tc>
          <w:tcPr>
            <w:tcW w:w="1500" w:type="dxa"/>
          </w:tcPr>
          <w:p w14:paraId="32BDB137" w14:textId="19995916" w:rsidR="00D62C1B" w:rsidRPr="004114D7" w:rsidRDefault="00D235F2" w:rsidP="004114D7">
            <w:pPr>
              <w:pStyle w:val="TableParagraph"/>
              <w:ind w:left="22" w:right="0"/>
              <w:rPr>
                <w:sz w:val="40"/>
              </w:rPr>
            </w:pPr>
            <w:r>
              <w:rPr>
                <w:w w:val="99"/>
                <w:sz w:val="40"/>
              </w:rPr>
              <w:t>4</w:t>
            </w:r>
          </w:p>
        </w:tc>
      </w:tr>
      <w:tr w:rsidR="00D62C1B" w:rsidRPr="004114D7" w14:paraId="3C4613EB" w14:textId="77777777" w:rsidTr="00234F74">
        <w:trPr>
          <w:trHeight w:val="688"/>
        </w:trPr>
        <w:tc>
          <w:tcPr>
            <w:tcW w:w="1274" w:type="dxa"/>
            <w:shd w:val="clear" w:color="auto" w:fill="D9E1F3"/>
          </w:tcPr>
          <w:p w14:paraId="0494C133" w14:textId="77777777" w:rsidR="00D62C1B" w:rsidRPr="004114D7" w:rsidRDefault="00D62C1B" w:rsidP="004114D7">
            <w:pPr>
              <w:pStyle w:val="TableParagraph"/>
              <w:rPr>
                <w:sz w:val="40"/>
              </w:rPr>
            </w:pPr>
            <w:r w:rsidRPr="004114D7">
              <w:rPr>
                <w:sz w:val="40"/>
              </w:rPr>
              <w:t>3.</w:t>
            </w:r>
          </w:p>
        </w:tc>
        <w:tc>
          <w:tcPr>
            <w:tcW w:w="7207" w:type="dxa"/>
            <w:shd w:val="clear" w:color="auto" w:fill="D9E1F3"/>
          </w:tcPr>
          <w:p w14:paraId="59C4687D" w14:textId="0C44CEAB" w:rsidR="00D62C1B" w:rsidRPr="004114D7" w:rsidRDefault="00D235F2" w:rsidP="004114D7">
            <w:pPr>
              <w:pStyle w:val="TableParagraph"/>
              <w:spacing w:before="57"/>
              <w:ind w:left="329" w:right="298"/>
              <w:rPr>
                <w:sz w:val="36"/>
              </w:rPr>
            </w:pPr>
            <w:r>
              <w:rPr>
                <w:sz w:val="36"/>
              </w:rPr>
              <w:t>Features To be Tested</w:t>
            </w:r>
          </w:p>
        </w:tc>
        <w:tc>
          <w:tcPr>
            <w:tcW w:w="1500" w:type="dxa"/>
            <w:shd w:val="clear" w:color="auto" w:fill="D9E1F3"/>
          </w:tcPr>
          <w:p w14:paraId="5EE96EA2" w14:textId="093D163D" w:rsidR="00D62C1B" w:rsidRPr="004114D7" w:rsidRDefault="00D235F2" w:rsidP="004114D7">
            <w:pPr>
              <w:pStyle w:val="TableParagraph"/>
              <w:ind w:left="22" w:right="0"/>
              <w:rPr>
                <w:sz w:val="40"/>
              </w:rPr>
            </w:pPr>
            <w:r>
              <w:rPr>
                <w:w w:val="99"/>
                <w:sz w:val="40"/>
              </w:rPr>
              <w:t>5</w:t>
            </w:r>
          </w:p>
        </w:tc>
      </w:tr>
      <w:tr w:rsidR="00D62C1B" w:rsidRPr="004114D7" w14:paraId="5A0EEB8C" w14:textId="77777777" w:rsidTr="00234F74">
        <w:trPr>
          <w:trHeight w:val="637"/>
        </w:trPr>
        <w:tc>
          <w:tcPr>
            <w:tcW w:w="1274" w:type="dxa"/>
          </w:tcPr>
          <w:p w14:paraId="6776FAC1" w14:textId="77777777" w:rsidR="00D62C1B" w:rsidRPr="004114D7" w:rsidRDefault="00D62C1B" w:rsidP="004114D7">
            <w:pPr>
              <w:pStyle w:val="TableParagraph"/>
              <w:rPr>
                <w:sz w:val="40"/>
              </w:rPr>
            </w:pPr>
            <w:r w:rsidRPr="004114D7">
              <w:rPr>
                <w:sz w:val="40"/>
              </w:rPr>
              <w:t>4.</w:t>
            </w:r>
          </w:p>
        </w:tc>
        <w:tc>
          <w:tcPr>
            <w:tcW w:w="7207" w:type="dxa"/>
          </w:tcPr>
          <w:p w14:paraId="5A7EBCE4" w14:textId="713AE294" w:rsidR="00D62C1B" w:rsidRPr="004114D7" w:rsidRDefault="00D235F2" w:rsidP="00D62C1B">
            <w:pPr>
              <w:pStyle w:val="TableParagraph"/>
              <w:spacing w:before="0" w:line="259" w:lineRule="auto"/>
              <w:ind w:left="2789" w:right="139" w:hanging="2608"/>
              <w:rPr>
                <w:sz w:val="36"/>
              </w:rPr>
            </w:pPr>
            <w:r>
              <w:rPr>
                <w:sz w:val="36"/>
              </w:rPr>
              <w:t>Types of Tests</w:t>
            </w:r>
          </w:p>
        </w:tc>
        <w:tc>
          <w:tcPr>
            <w:tcW w:w="1500" w:type="dxa"/>
          </w:tcPr>
          <w:p w14:paraId="4B215D8E" w14:textId="77491C52" w:rsidR="00D62C1B" w:rsidRPr="004114D7" w:rsidRDefault="00D235F2" w:rsidP="004114D7">
            <w:pPr>
              <w:pStyle w:val="TableParagraph"/>
              <w:ind w:left="22" w:right="0"/>
              <w:rPr>
                <w:sz w:val="40"/>
              </w:rPr>
            </w:pPr>
            <w:r>
              <w:rPr>
                <w:w w:val="99"/>
                <w:sz w:val="40"/>
              </w:rPr>
              <w:t>5</w:t>
            </w:r>
          </w:p>
        </w:tc>
      </w:tr>
      <w:tr w:rsidR="00D62C1B" w:rsidRPr="004114D7" w14:paraId="46602B39" w14:textId="77777777" w:rsidTr="00234F74">
        <w:trPr>
          <w:trHeight w:val="688"/>
        </w:trPr>
        <w:tc>
          <w:tcPr>
            <w:tcW w:w="1274" w:type="dxa"/>
            <w:shd w:val="clear" w:color="auto" w:fill="D9E1F3"/>
          </w:tcPr>
          <w:p w14:paraId="096F4755" w14:textId="77777777" w:rsidR="00D62C1B" w:rsidRPr="004114D7" w:rsidRDefault="00D62C1B" w:rsidP="004114D7">
            <w:pPr>
              <w:pStyle w:val="TableParagraph"/>
              <w:rPr>
                <w:sz w:val="40"/>
              </w:rPr>
            </w:pPr>
            <w:r w:rsidRPr="004114D7">
              <w:rPr>
                <w:sz w:val="40"/>
              </w:rPr>
              <w:t>5.</w:t>
            </w:r>
          </w:p>
        </w:tc>
        <w:tc>
          <w:tcPr>
            <w:tcW w:w="7207" w:type="dxa"/>
            <w:shd w:val="clear" w:color="auto" w:fill="D9E1F3"/>
          </w:tcPr>
          <w:p w14:paraId="0D1049D2" w14:textId="1422E966" w:rsidR="00D62C1B" w:rsidRPr="004114D7" w:rsidRDefault="00D235F2" w:rsidP="004114D7">
            <w:pPr>
              <w:pStyle w:val="TableParagraph"/>
              <w:spacing w:before="58"/>
              <w:ind w:left="321" w:right="300"/>
              <w:rPr>
                <w:sz w:val="36"/>
              </w:rPr>
            </w:pPr>
            <w:r>
              <w:rPr>
                <w:sz w:val="36"/>
              </w:rPr>
              <w:t>Pass/Fail Criteria</w:t>
            </w:r>
          </w:p>
        </w:tc>
        <w:tc>
          <w:tcPr>
            <w:tcW w:w="1500" w:type="dxa"/>
            <w:shd w:val="clear" w:color="auto" w:fill="D9E1F3"/>
          </w:tcPr>
          <w:p w14:paraId="44ECAAC5" w14:textId="371DE78C" w:rsidR="00D62C1B" w:rsidRPr="004114D7" w:rsidRDefault="00D235F2" w:rsidP="004114D7">
            <w:pPr>
              <w:pStyle w:val="TableParagraph"/>
              <w:ind w:left="22" w:right="0"/>
              <w:rPr>
                <w:sz w:val="40"/>
              </w:rPr>
            </w:pPr>
            <w:r>
              <w:rPr>
                <w:w w:val="99"/>
                <w:sz w:val="40"/>
              </w:rPr>
              <w:t>7</w:t>
            </w:r>
          </w:p>
        </w:tc>
      </w:tr>
      <w:tr w:rsidR="00D62C1B" w:rsidRPr="004114D7" w14:paraId="478EA204" w14:textId="77777777" w:rsidTr="00234F74">
        <w:trPr>
          <w:trHeight w:val="549"/>
        </w:trPr>
        <w:tc>
          <w:tcPr>
            <w:tcW w:w="1274" w:type="dxa"/>
          </w:tcPr>
          <w:p w14:paraId="7266F382" w14:textId="77777777" w:rsidR="00D62C1B" w:rsidRPr="004114D7" w:rsidRDefault="00D62C1B" w:rsidP="004114D7">
            <w:pPr>
              <w:pStyle w:val="TableParagraph"/>
              <w:rPr>
                <w:sz w:val="40"/>
              </w:rPr>
            </w:pPr>
            <w:r w:rsidRPr="004114D7">
              <w:rPr>
                <w:sz w:val="40"/>
              </w:rPr>
              <w:t>6.</w:t>
            </w:r>
          </w:p>
        </w:tc>
        <w:tc>
          <w:tcPr>
            <w:tcW w:w="7207" w:type="dxa"/>
          </w:tcPr>
          <w:p w14:paraId="7298BF34" w14:textId="7AD625AF" w:rsidR="00D62C1B" w:rsidRPr="004114D7" w:rsidRDefault="00D235F2" w:rsidP="00234F74">
            <w:pPr>
              <w:pStyle w:val="TableParagraph"/>
              <w:spacing w:before="0" w:line="259" w:lineRule="auto"/>
              <w:ind w:left="3245" w:right="139" w:hanging="2747"/>
              <w:rPr>
                <w:sz w:val="36"/>
              </w:rPr>
            </w:pPr>
            <w:r>
              <w:rPr>
                <w:sz w:val="36"/>
              </w:rPr>
              <w:t>Environmental Requirement</w:t>
            </w:r>
          </w:p>
        </w:tc>
        <w:tc>
          <w:tcPr>
            <w:tcW w:w="1500" w:type="dxa"/>
          </w:tcPr>
          <w:p w14:paraId="68EC2D31" w14:textId="2B6B502E" w:rsidR="00D62C1B" w:rsidRPr="004114D7" w:rsidRDefault="00D235F2" w:rsidP="004114D7">
            <w:pPr>
              <w:pStyle w:val="TableParagraph"/>
              <w:ind w:left="22" w:right="0"/>
              <w:rPr>
                <w:sz w:val="40"/>
              </w:rPr>
            </w:pPr>
            <w:r>
              <w:rPr>
                <w:w w:val="99"/>
                <w:sz w:val="40"/>
              </w:rPr>
              <w:t>7</w:t>
            </w:r>
          </w:p>
        </w:tc>
      </w:tr>
      <w:tr w:rsidR="00D62C1B" w:rsidRPr="004114D7" w14:paraId="0001F5B8" w14:textId="77777777" w:rsidTr="00234F74">
        <w:trPr>
          <w:trHeight w:val="688"/>
        </w:trPr>
        <w:tc>
          <w:tcPr>
            <w:tcW w:w="1274" w:type="dxa"/>
            <w:shd w:val="clear" w:color="auto" w:fill="D9E1F3"/>
          </w:tcPr>
          <w:p w14:paraId="45EA5EE6" w14:textId="18E9FEFE" w:rsidR="00D62C1B" w:rsidRPr="004114D7" w:rsidRDefault="00234F74" w:rsidP="004114D7">
            <w:pPr>
              <w:pStyle w:val="TableParagraph"/>
              <w:rPr>
                <w:sz w:val="40"/>
              </w:rPr>
            </w:pPr>
            <w:r w:rsidRPr="004114D7">
              <w:rPr>
                <w:sz w:val="40"/>
              </w:rPr>
              <w:t>7</w:t>
            </w:r>
            <w:r w:rsidR="00D62C1B" w:rsidRPr="004114D7">
              <w:rPr>
                <w:sz w:val="40"/>
              </w:rPr>
              <w:t>.</w:t>
            </w:r>
          </w:p>
        </w:tc>
        <w:tc>
          <w:tcPr>
            <w:tcW w:w="7207" w:type="dxa"/>
            <w:shd w:val="clear" w:color="auto" w:fill="D9E1F3"/>
          </w:tcPr>
          <w:p w14:paraId="4B478987" w14:textId="6A30197C" w:rsidR="00D62C1B" w:rsidRPr="004114D7" w:rsidRDefault="00D235F2" w:rsidP="004114D7">
            <w:pPr>
              <w:pStyle w:val="TableParagraph"/>
              <w:spacing w:before="57"/>
              <w:ind w:left="329" w:right="300"/>
              <w:rPr>
                <w:sz w:val="36"/>
              </w:rPr>
            </w:pPr>
            <w:r>
              <w:rPr>
                <w:sz w:val="36"/>
              </w:rPr>
              <w:t>Login Test Case</w:t>
            </w:r>
          </w:p>
        </w:tc>
        <w:tc>
          <w:tcPr>
            <w:tcW w:w="1500" w:type="dxa"/>
            <w:shd w:val="clear" w:color="auto" w:fill="D9E1F3"/>
          </w:tcPr>
          <w:p w14:paraId="1273D012" w14:textId="041F1402" w:rsidR="00D62C1B" w:rsidRPr="004114D7" w:rsidRDefault="00D235F2" w:rsidP="004114D7">
            <w:pPr>
              <w:pStyle w:val="TableParagraph"/>
              <w:ind w:left="132" w:right="110"/>
              <w:rPr>
                <w:sz w:val="40"/>
              </w:rPr>
            </w:pPr>
            <w:r>
              <w:rPr>
                <w:sz w:val="40"/>
              </w:rPr>
              <w:t>8</w:t>
            </w:r>
          </w:p>
        </w:tc>
      </w:tr>
      <w:tr w:rsidR="00D62C1B" w:rsidRPr="004114D7" w14:paraId="75FA2E8F" w14:textId="77777777" w:rsidTr="00234F74">
        <w:trPr>
          <w:trHeight w:val="688"/>
        </w:trPr>
        <w:tc>
          <w:tcPr>
            <w:tcW w:w="1274" w:type="dxa"/>
          </w:tcPr>
          <w:p w14:paraId="663C49A4" w14:textId="584F1679" w:rsidR="00D62C1B" w:rsidRPr="004114D7" w:rsidRDefault="00234F74" w:rsidP="004114D7">
            <w:pPr>
              <w:pStyle w:val="TableParagraph"/>
              <w:rPr>
                <w:sz w:val="40"/>
              </w:rPr>
            </w:pPr>
            <w:r w:rsidRPr="004114D7">
              <w:rPr>
                <w:sz w:val="40"/>
              </w:rPr>
              <w:t>8</w:t>
            </w:r>
            <w:r w:rsidR="00D62C1B" w:rsidRPr="004114D7">
              <w:rPr>
                <w:sz w:val="40"/>
              </w:rPr>
              <w:t>.</w:t>
            </w:r>
          </w:p>
        </w:tc>
        <w:tc>
          <w:tcPr>
            <w:tcW w:w="7207" w:type="dxa"/>
          </w:tcPr>
          <w:p w14:paraId="31E20274" w14:textId="23A7A199" w:rsidR="00D62C1B" w:rsidRPr="004114D7" w:rsidRDefault="00D235F2" w:rsidP="004114D7">
            <w:pPr>
              <w:pStyle w:val="TableParagraph"/>
              <w:spacing w:before="57"/>
              <w:ind w:left="323" w:right="300"/>
              <w:rPr>
                <w:sz w:val="36"/>
              </w:rPr>
            </w:pPr>
            <w:r>
              <w:rPr>
                <w:sz w:val="36"/>
              </w:rPr>
              <w:t>Staff Test Case</w:t>
            </w:r>
          </w:p>
        </w:tc>
        <w:tc>
          <w:tcPr>
            <w:tcW w:w="1500" w:type="dxa"/>
          </w:tcPr>
          <w:p w14:paraId="4684F6BB" w14:textId="2576CF2C" w:rsidR="00D62C1B" w:rsidRPr="004114D7" w:rsidRDefault="00D235F2" w:rsidP="004114D7">
            <w:pPr>
              <w:pStyle w:val="TableParagraph"/>
              <w:ind w:left="132" w:right="110"/>
              <w:rPr>
                <w:sz w:val="40"/>
              </w:rPr>
            </w:pPr>
            <w:r>
              <w:rPr>
                <w:sz w:val="40"/>
              </w:rPr>
              <w:t>12</w:t>
            </w:r>
          </w:p>
        </w:tc>
      </w:tr>
      <w:tr w:rsidR="00D62C1B" w:rsidRPr="004114D7" w14:paraId="78F70954" w14:textId="77777777" w:rsidTr="00234F74">
        <w:trPr>
          <w:trHeight w:val="683"/>
        </w:trPr>
        <w:tc>
          <w:tcPr>
            <w:tcW w:w="1274" w:type="dxa"/>
            <w:shd w:val="clear" w:color="auto" w:fill="D9E1F3"/>
          </w:tcPr>
          <w:p w14:paraId="19D920DB" w14:textId="22E2362E" w:rsidR="00D62C1B" w:rsidRPr="004114D7" w:rsidRDefault="00234F74" w:rsidP="004114D7">
            <w:pPr>
              <w:pStyle w:val="TableParagraph"/>
              <w:ind w:right="159"/>
              <w:rPr>
                <w:sz w:val="40"/>
              </w:rPr>
            </w:pPr>
            <w:r w:rsidRPr="004114D7">
              <w:rPr>
                <w:sz w:val="40"/>
              </w:rPr>
              <w:t>9</w:t>
            </w:r>
            <w:r w:rsidR="00D62C1B" w:rsidRPr="004114D7">
              <w:rPr>
                <w:sz w:val="40"/>
              </w:rPr>
              <w:t>.</w:t>
            </w:r>
          </w:p>
        </w:tc>
        <w:tc>
          <w:tcPr>
            <w:tcW w:w="7207" w:type="dxa"/>
            <w:shd w:val="clear" w:color="auto" w:fill="D9E1F3"/>
          </w:tcPr>
          <w:p w14:paraId="39CE439B" w14:textId="1D52ECF3" w:rsidR="00D62C1B" w:rsidRPr="004114D7" w:rsidRDefault="00D235F2" w:rsidP="004114D7">
            <w:pPr>
              <w:pStyle w:val="TableParagraph"/>
              <w:spacing w:before="53"/>
              <w:ind w:left="326" w:right="300"/>
              <w:rPr>
                <w:sz w:val="36"/>
              </w:rPr>
            </w:pPr>
            <w:r>
              <w:rPr>
                <w:sz w:val="36"/>
              </w:rPr>
              <w:t>Course Test Case</w:t>
            </w:r>
          </w:p>
        </w:tc>
        <w:tc>
          <w:tcPr>
            <w:tcW w:w="1500" w:type="dxa"/>
            <w:shd w:val="clear" w:color="auto" w:fill="D9E1F3"/>
          </w:tcPr>
          <w:p w14:paraId="3904672D" w14:textId="2179A1B7" w:rsidR="00D62C1B" w:rsidRPr="004114D7" w:rsidRDefault="00D235F2" w:rsidP="004114D7">
            <w:pPr>
              <w:pStyle w:val="TableParagraph"/>
              <w:ind w:left="132" w:right="110"/>
              <w:rPr>
                <w:sz w:val="40"/>
              </w:rPr>
            </w:pPr>
            <w:r>
              <w:rPr>
                <w:sz w:val="40"/>
              </w:rPr>
              <w:t>18</w:t>
            </w:r>
          </w:p>
        </w:tc>
      </w:tr>
      <w:tr w:rsidR="00D62C1B" w:rsidRPr="004114D7" w14:paraId="61CB3524" w14:textId="77777777" w:rsidTr="00234F74">
        <w:trPr>
          <w:trHeight w:val="450"/>
        </w:trPr>
        <w:tc>
          <w:tcPr>
            <w:tcW w:w="1274" w:type="dxa"/>
          </w:tcPr>
          <w:p w14:paraId="452C9310" w14:textId="5A129857" w:rsidR="00D62C1B" w:rsidRPr="004114D7" w:rsidRDefault="00D62C1B" w:rsidP="004114D7">
            <w:pPr>
              <w:pStyle w:val="TableParagraph"/>
              <w:spacing w:line="451" w:lineRule="exact"/>
              <w:rPr>
                <w:sz w:val="40"/>
              </w:rPr>
            </w:pPr>
            <w:r w:rsidRPr="004114D7">
              <w:rPr>
                <w:sz w:val="40"/>
              </w:rPr>
              <w:t>1</w:t>
            </w:r>
            <w:r w:rsidR="00234F74" w:rsidRPr="004114D7">
              <w:rPr>
                <w:sz w:val="40"/>
              </w:rPr>
              <w:t>0</w:t>
            </w:r>
            <w:r w:rsidRPr="004114D7">
              <w:rPr>
                <w:sz w:val="40"/>
              </w:rPr>
              <w:t>.</w:t>
            </w:r>
          </w:p>
          <w:p w14:paraId="166B1F0B" w14:textId="77777777" w:rsidR="00234F74" w:rsidRPr="004114D7" w:rsidRDefault="00234F74" w:rsidP="004114D7">
            <w:pPr>
              <w:pStyle w:val="TableParagraph"/>
              <w:spacing w:line="451" w:lineRule="exact"/>
              <w:rPr>
                <w:sz w:val="40"/>
              </w:rPr>
            </w:pPr>
          </w:p>
          <w:p w14:paraId="382DCF81" w14:textId="35EC4C01" w:rsidR="00234F74" w:rsidRPr="004114D7" w:rsidRDefault="00234F74" w:rsidP="00234F74">
            <w:pPr>
              <w:jc w:val="center"/>
              <w:rPr>
                <w:rFonts w:ascii="Times New Roman" w:hAnsi="Times New Roman" w:cs="Times New Roman"/>
              </w:rPr>
            </w:pPr>
          </w:p>
        </w:tc>
        <w:tc>
          <w:tcPr>
            <w:tcW w:w="7207" w:type="dxa"/>
          </w:tcPr>
          <w:p w14:paraId="407EB023" w14:textId="6F0A943B" w:rsidR="00234F74" w:rsidRPr="004114D7" w:rsidRDefault="00D235F2" w:rsidP="004114D7">
            <w:pPr>
              <w:pStyle w:val="TableParagraph"/>
              <w:spacing w:before="57" w:line="394" w:lineRule="exact"/>
              <w:ind w:left="321" w:right="300"/>
              <w:rPr>
                <w:sz w:val="36"/>
              </w:rPr>
            </w:pPr>
            <w:r>
              <w:rPr>
                <w:sz w:val="36"/>
              </w:rPr>
              <w:t>Subject and Session Test Case</w:t>
            </w:r>
          </w:p>
          <w:p w14:paraId="507E6898" w14:textId="07B2947B" w:rsidR="00234F74" w:rsidRPr="004114D7" w:rsidRDefault="00234F74" w:rsidP="004114D7">
            <w:pPr>
              <w:pStyle w:val="TableParagraph"/>
              <w:spacing w:before="57" w:line="394" w:lineRule="exact"/>
              <w:ind w:left="321" w:right="300"/>
              <w:rPr>
                <w:sz w:val="36"/>
              </w:rPr>
            </w:pPr>
          </w:p>
        </w:tc>
        <w:tc>
          <w:tcPr>
            <w:tcW w:w="1500" w:type="dxa"/>
          </w:tcPr>
          <w:p w14:paraId="509F2D49" w14:textId="63B45273" w:rsidR="00234F74" w:rsidRPr="004114D7" w:rsidRDefault="00D235F2" w:rsidP="004114D7">
            <w:pPr>
              <w:pStyle w:val="TableParagraph"/>
              <w:spacing w:line="451" w:lineRule="exact"/>
              <w:ind w:left="132" w:right="110"/>
              <w:rPr>
                <w:sz w:val="40"/>
              </w:rPr>
            </w:pPr>
            <w:r>
              <w:rPr>
                <w:sz w:val="40"/>
              </w:rPr>
              <w:t>21</w:t>
            </w:r>
          </w:p>
          <w:p w14:paraId="18959F62" w14:textId="77777777" w:rsidR="00234F74" w:rsidRPr="004114D7" w:rsidRDefault="00234F74" w:rsidP="004114D7">
            <w:pPr>
              <w:pStyle w:val="TableParagraph"/>
              <w:spacing w:line="451" w:lineRule="exact"/>
              <w:ind w:left="132" w:right="110"/>
              <w:rPr>
                <w:sz w:val="40"/>
              </w:rPr>
            </w:pPr>
          </w:p>
          <w:p w14:paraId="1C7F7C2B" w14:textId="77400B45" w:rsidR="00234F74" w:rsidRPr="004114D7" w:rsidRDefault="00234F74" w:rsidP="004114D7">
            <w:pPr>
              <w:pStyle w:val="TableParagraph"/>
              <w:spacing w:line="451" w:lineRule="exact"/>
              <w:ind w:left="132" w:right="110"/>
              <w:rPr>
                <w:sz w:val="40"/>
              </w:rPr>
            </w:pPr>
          </w:p>
        </w:tc>
      </w:tr>
    </w:tbl>
    <w:p w14:paraId="09844D5F" w14:textId="0A465992" w:rsidR="004114D7" w:rsidRPr="004114D7" w:rsidRDefault="00D62C1B" w:rsidP="004114D7">
      <w:pPr>
        <w:spacing w:after="240"/>
        <w:rPr>
          <w:rFonts w:ascii="Times New Roman" w:hAnsi="Times New Roman" w:cs="Times New Roman"/>
        </w:rPr>
      </w:pP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r w:rsidRPr="004114D7">
        <w:rPr>
          <w:rFonts w:ascii="Times New Roman" w:hAnsi="Times New Roman" w:cs="Times New Roman"/>
        </w:rPr>
        <w:br/>
      </w:r>
    </w:p>
    <w:p w14:paraId="3F501102" w14:textId="77777777" w:rsidR="004114D7" w:rsidRDefault="004114D7" w:rsidP="004114D7">
      <w:pPr>
        <w:jc w:val="center"/>
        <w:rPr>
          <w:rFonts w:ascii="Times New Roman" w:eastAsia="Times New Roman" w:hAnsi="Times New Roman" w:cs="Times New Roman"/>
          <w:sz w:val="36"/>
          <w:szCs w:val="36"/>
          <w:u w:val="single"/>
        </w:rPr>
      </w:pPr>
      <w:bookmarkStart w:id="0" w:name="_Hlk56956878"/>
    </w:p>
    <w:p w14:paraId="02092E13" w14:textId="587944C5" w:rsidR="004114D7" w:rsidRPr="004114D7" w:rsidRDefault="004114D7" w:rsidP="004114D7">
      <w:pPr>
        <w:jc w:val="center"/>
        <w:rPr>
          <w:rFonts w:ascii="Times New Roman" w:eastAsia="Times New Roman" w:hAnsi="Times New Roman" w:cs="Times New Roman"/>
          <w:color w:val="auto"/>
          <w:sz w:val="36"/>
          <w:szCs w:val="36"/>
          <w:u w:val="single"/>
        </w:rPr>
      </w:pPr>
      <w:r w:rsidRPr="004114D7">
        <w:rPr>
          <w:rFonts w:ascii="Times New Roman" w:eastAsia="Times New Roman" w:hAnsi="Times New Roman" w:cs="Times New Roman"/>
          <w:color w:val="auto"/>
          <w:sz w:val="36"/>
          <w:szCs w:val="36"/>
          <w:u w:val="single"/>
        </w:rPr>
        <w:lastRenderedPageBreak/>
        <w:t>Test Plan</w:t>
      </w:r>
    </w:p>
    <w:p w14:paraId="35394B85" w14:textId="77777777" w:rsidR="004114D7" w:rsidRPr="004114D7" w:rsidRDefault="004114D7" w:rsidP="004114D7">
      <w:pPr>
        <w:spacing w:before="300"/>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1. Introduction</w:t>
      </w:r>
    </w:p>
    <w:p w14:paraId="72130522" w14:textId="77777777" w:rsidR="004114D7" w:rsidRPr="004114D7" w:rsidRDefault="004114D7" w:rsidP="004114D7">
      <w:pPr>
        <w:spacing w:before="300"/>
        <w:ind w:firstLine="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Purpose</w:t>
      </w:r>
    </w:p>
    <w:p w14:paraId="5EB8D5B2" w14:textId="77777777" w:rsidR="004114D7" w:rsidRPr="004114D7" w:rsidRDefault="004114D7" w:rsidP="004114D7">
      <w:pPr>
        <w:ind w:left="14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This document describes the plan for testing the student management system [SMS]. This Test Plan document supports the following objectives:</w:t>
      </w:r>
    </w:p>
    <w:p w14:paraId="73EB00AD" w14:textId="77777777" w:rsidR="004114D7" w:rsidRPr="004114D7" w:rsidRDefault="004114D7" w:rsidP="004114D7">
      <w:pPr>
        <w:numPr>
          <w:ilvl w:val="0"/>
          <w:numId w:val="26"/>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Identify SMS project information and its components that should be tested. </w:t>
      </w:r>
    </w:p>
    <w:p w14:paraId="1985E616" w14:textId="77777777" w:rsidR="004114D7" w:rsidRPr="004114D7" w:rsidRDefault="004114D7" w:rsidP="004114D7">
      <w:pPr>
        <w:numPr>
          <w:ilvl w:val="0"/>
          <w:numId w:val="26"/>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List the recommended test requirements.</w:t>
      </w:r>
    </w:p>
    <w:p w14:paraId="40D88992"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4E228CFD" w14:textId="77777777" w:rsidR="004114D7" w:rsidRPr="004114D7" w:rsidRDefault="004114D7" w:rsidP="004114D7">
      <w:pPr>
        <w:ind w:firstLine="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Scope</w:t>
      </w:r>
    </w:p>
    <w:p w14:paraId="1E87B5C8" w14:textId="77777777" w:rsidR="004114D7" w:rsidRPr="004114D7" w:rsidRDefault="004114D7" w:rsidP="004114D7">
      <w:pPr>
        <w:ind w:left="14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This Test Plan applies to unit test, integration test and system test that will be conducted on the Student Management System [SMS]. This Test Plan applies to test all requirements of the [SMS] as defined in the software requirement specification document.</w:t>
      </w:r>
    </w:p>
    <w:p w14:paraId="57557466"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045F567C" w14:textId="77777777" w:rsidR="004114D7" w:rsidRPr="004114D7" w:rsidRDefault="004114D7" w:rsidP="004114D7">
      <w:pPr>
        <w:jc w:val="both"/>
        <w:rPr>
          <w:rFonts w:ascii="Times New Roman" w:eastAsia="Times New Roman" w:hAnsi="Times New Roman" w:cs="Times New Roman"/>
          <w:color w:val="auto"/>
          <w:szCs w:val="28"/>
        </w:rPr>
      </w:pPr>
      <w:r w:rsidRPr="004114D7">
        <w:rPr>
          <w:rFonts w:ascii="Times New Roman" w:eastAsia="Times New Roman" w:hAnsi="Times New Roman" w:cs="Times New Roman"/>
          <w:b w:val="0"/>
          <w:bCs/>
          <w:color w:val="auto"/>
          <w:sz w:val="24"/>
          <w:szCs w:val="24"/>
        </w:rPr>
        <w:t xml:space="preserve"> </w:t>
      </w:r>
      <w:r w:rsidRPr="004114D7">
        <w:rPr>
          <w:rFonts w:ascii="Times New Roman" w:eastAsia="Times New Roman" w:hAnsi="Times New Roman" w:cs="Times New Roman"/>
          <w:b w:val="0"/>
          <w:bCs/>
          <w:color w:val="auto"/>
          <w:sz w:val="24"/>
          <w:szCs w:val="24"/>
        </w:rPr>
        <w:tab/>
      </w:r>
      <w:r w:rsidRPr="004114D7">
        <w:rPr>
          <w:rFonts w:ascii="Times New Roman" w:eastAsia="Times New Roman" w:hAnsi="Times New Roman" w:cs="Times New Roman"/>
          <w:color w:val="auto"/>
          <w:szCs w:val="28"/>
        </w:rPr>
        <w:t>References</w:t>
      </w:r>
    </w:p>
    <w:p w14:paraId="588575F6" w14:textId="1C6B57FE" w:rsidR="004114D7" w:rsidRDefault="00631A6D" w:rsidP="004114D7">
      <w:pPr>
        <w:ind w:left="720" w:firstLine="720"/>
        <w:jc w:val="both"/>
        <w:rPr>
          <w:rFonts w:ascii="Times New Roman" w:eastAsia="Times New Roman" w:hAnsi="Times New Roman" w:cs="Times New Roman"/>
          <w:b w:val="0"/>
          <w:bCs/>
          <w:color w:val="0070C0"/>
          <w:sz w:val="24"/>
          <w:szCs w:val="24"/>
          <w:u w:val="single"/>
        </w:rPr>
      </w:pPr>
      <w:hyperlink r:id="rId10">
        <w:r w:rsidR="004114D7" w:rsidRPr="004114D7">
          <w:rPr>
            <w:rFonts w:ascii="Times New Roman" w:eastAsia="Times New Roman" w:hAnsi="Times New Roman" w:cs="Times New Roman"/>
            <w:b w:val="0"/>
            <w:bCs/>
            <w:color w:val="0070C0"/>
            <w:sz w:val="24"/>
            <w:szCs w:val="24"/>
            <w:u w:val="single"/>
          </w:rPr>
          <w:t>SRS document</w:t>
        </w:r>
      </w:hyperlink>
    </w:p>
    <w:p w14:paraId="5D1B71A1" w14:textId="00E31CD6" w:rsidR="009407E3" w:rsidRDefault="009407E3" w:rsidP="004114D7">
      <w:pPr>
        <w:ind w:left="720" w:firstLine="720"/>
        <w:jc w:val="both"/>
        <w:rPr>
          <w:rFonts w:ascii="Times New Roman" w:eastAsia="Times New Roman" w:hAnsi="Times New Roman" w:cs="Times New Roman"/>
          <w:b w:val="0"/>
          <w:bCs/>
          <w:color w:val="0070C0"/>
          <w:sz w:val="24"/>
          <w:szCs w:val="24"/>
          <w:u w:val="single"/>
        </w:rPr>
      </w:pPr>
    </w:p>
    <w:p w14:paraId="23D5EE13" w14:textId="64700D62" w:rsidR="009407E3" w:rsidRPr="004114D7" w:rsidRDefault="00631A6D" w:rsidP="004114D7">
      <w:pPr>
        <w:ind w:left="720" w:firstLine="720"/>
        <w:jc w:val="both"/>
        <w:rPr>
          <w:rFonts w:ascii="Times New Roman" w:eastAsia="Times New Roman" w:hAnsi="Times New Roman" w:cs="Times New Roman"/>
          <w:b w:val="0"/>
          <w:bCs/>
          <w:color w:val="0070C0"/>
          <w:sz w:val="24"/>
          <w:szCs w:val="24"/>
        </w:rPr>
      </w:pPr>
      <w:hyperlink r:id="rId11" w:history="1">
        <w:r w:rsidR="009407E3" w:rsidRPr="009407E3">
          <w:rPr>
            <w:rStyle w:val="Hyperlink"/>
            <w:rFonts w:ascii="Times New Roman" w:eastAsia="Times New Roman" w:hAnsi="Times New Roman" w:cs="Times New Roman"/>
            <w:b w:val="0"/>
            <w:bCs/>
            <w:sz w:val="24"/>
            <w:szCs w:val="24"/>
          </w:rPr>
          <w:t>SRS Doc</w:t>
        </w:r>
        <w:r w:rsidR="009407E3" w:rsidRPr="009407E3">
          <w:rPr>
            <w:rStyle w:val="Hyperlink"/>
            <w:rFonts w:ascii="Times New Roman" w:eastAsia="Times New Roman" w:hAnsi="Times New Roman" w:cs="Times New Roman"/>
            <w:b w:val="0"/>
            <w:bCs/>
            <w:sz w:val="24"/>
            <w:szCs w:val="24"/>
          </w:rPr>
          <w:t>u</w:t>
        </w:r>
        <w:r w:rsidR="009407E3" w:rsidRPr="009407E3">
          <w:rPr>
            <w:rStyle w:val="Hyperlink"/>
            <w:rFonts w:ascii="Times New Roman" w:eastAsia="Times New Roman" w:hAnsi="Times New Roman" w:cs="Times New Roman"/>
            <w:b w:val="0"/>
            <w:bCs/>
            <w:sz w:val="24"/>
            <w:szCs w:val="24"/>
          </w:rPr>
          <w:t>ment</w:t>
        </w:r>
      </w:hyperlink>
    </w:p>
    <w:p w14:paraId="130B50F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342CB040" w14:textId="77777777" w:rsidR="004114D7" w:rsidRPr="004114D7" w:rsidRDefault="004114D7" w:rsidP="004114D7">
      <w:pPr>
        <w:pStyle w:val="Title"/>
        <w:jc w:val="both"/>
        <w:rPr>
          <w:rFonts w:ascii="Times New Roman" w:hAnsi="Times New Roman" w:cs="Times New Roman"/>
          <w:b w:val="0"/>
          <w:color w:val="auto"/>
          <w:vertAlign w:val="subscript"/>
        </w:rPr>
      </w:pPr>
      <w:bookmarkStart w:id="1" w:name="_tvj35atasrmt" w:colFirst="0" w:colLast="0"/>
      <w:bookmarkEnd w:id="1"/>
    </w:p>
    <w:p w14:paraId="31724F68" w14:textId="77777777" w:rsidR="004114D7" w:rsidRPr="004114D7" w:rsidRDefault="004114D7" w:rsidP="004114D7">
      <w:pPr>
        <w:pStyle w:val="Title"/>
        <w:jc w:val="both"/>
        <w:rPr>
          <w:rFonts w:ascii="Times New Roman" w:hAnsi="Times New Roman" w:cs="Times New Roman"/>
          <w:b w:val="0"/>
          <w:color w:val="auto"/>
          <w:vertAlign w:val="subscript"/>
        </w:rPr>
      </w:pPr>
      <w:bookmarkStart w:id="2" w:name="_car0qwx43xpo" w:colFirst="0" w:colLast="0"/>
      <w:bookmarkEnd w:id="2"/>
    </w:p>
    <w:p w14:paraId="095D1F8D" w14:textId="77777777" w:rsidR="004114D7" w:rsidRPr="004114D7" w:rsidRDefault="004114D7" w:rsidP="004114D7">
      <w:pPr>
        <w:pStyle w:val="Title"/>
        <w:jc w:val="both"/>
        <w:rPr>
          <w:rFonts w:ascii="Times New Roman" w:hAnsi="Times New Roman" w:cs="Times New Roman"/>
          <w:b w:val="0"/>
          <w:color w:val="auto"/>
          <w:vertAlign w:val="subscript"/>
        </w:rPr>
      </w:pPr>
      <w:bookmarkStart w:id="3" w:name="_lsj4mxxu15c8" w:colFirst="0" w:colLast="0"/>
      <w:bookmarkEnd w:id="3"/>
    </w:p>
    <w:p w14:paraId="549024BC" w14:textId="77777777" w:rsidR="004114D7" w:rsidRPr="004114D7" w:rsidRDefault="004114D7" w:rsidP="004114D7">
      <w:pPr>
        <w:pStyle w:val="Title"/>
        <w:jc w:val="both"/>
        <w:rPr>
          <w:rFonts w:ascii="Times New Roman" w:hAnsi="Times New Roman" w:cs="Times New Roman"/>
          <w:b w:val="0"/>
          <w:color w:val="auto"/>
          <w:vertAlign w:val="subscript"/>
        </w:rPr>
      </w:pPr>
      <w:bookmarkStart w:id="4" w:name="_yx5qe0w9f6il" w:colFirst="0" w:colLast="0"/>
      <w:bookmarkEnd w:id="4"/>
    </w:p>
    <w:p w14:paraId="38DE2932" w14:textId="77777777" w:rsidR="004114D7" w:rsidRPr="004114D7" w:rsidRDefault="004114D7" w:rsidP="004114D7">
      <w:pPr>
        <w:pStyle w:val="Title"/>
        <w:jc w:val="both"/>
        <w:rPr>
          <w:rFonts w:ascii="Times New Roman" w:hAnsi="Times New Roman" w:cs="Times New Roman"/>
          <w:b w:val="0"/>
          <w:color w:val="auto"/>
          <w:vertAlign w:val="subscript"/>
        </w:rPr>
      </w:pPr>
      <w:bookmarkStart w:id="5" w:name="_ers7exsqrbw6" w:colFirst="0" w:colLast="0"/>
      <w:bookmarkEnd w:id="5"/>
    </w:p>
    <w:p w14:paraId="3DDF4865" w14:textId="77777777" w:rsidR="004114D7" w:rsidRPr="004114D7" w:rsidRDefault="004114D7" w:rsidP="004114D7">
      <w:pPr>
        <w:pStyle w:val="Title"/>
        <w:jc w:val="both"/>
        <w:rPr>
          <w:rFonts w:ascii="Times New Roman" w:hAnsi="Times New Roman" w:cs="Times New Roman"/>
          <w:b w:val="0"/>
          <w:color w:val="auto"/>
          <w:vertAlign w:val="subscript"/>
        </w:rPr>
      </w:pPr>
      <w:bookmarkStart w:id="6" w:name="_r5kkup4bltvw" w:colFirst="0" w:colLast="0"/>
      <w:bookmarkEnd w:id="6"/>
    </w:p>
    <w:p w14:paraId="39E90D61" w14:textId="77777777" w:rsidR="004114D7" w:rsidRPr="004114D7" w:rsidRDefault="004114D7" w:rsidP="004114D7">
      <w:pPr>
        <w:pStyle w:val="Title"/>
        <w:jc w:val="both"/>
        <w:rPr>
          <w:rFonts w:ascii="Times New Roman" w:hAnsi="Times New Roman" w:cs="Times New Roman"/>
          <w:b w:val="0"/>
          <w:color w:val="auto"/>
          <w:vertAlign w:val="subscript"/>
        </w:rPr>
      </w:pPr>
      <w:bookmarkStart w:id="7" w:name="_2mydibuivqxh" w:colFirst="0" w:colLast="0"/>
      <w:bookmarkEnd w:id="7"/>
    </w:p>
    <w:p w14:paraId="3CB30F0A" w14:textId="77777777" w:rsidR="004114D7" w:rsidRPr="004114D7" w:rsidRDefault="004114D7" w:rsidP="004114D7">
      <w:pPr>
        <w:jc w:val="both"/>
        <w:rPr>
          <w:rFonts w:ascii="Times New Roman" w:eastAsia="Times New Roman" w:hAnsi="Times New Roman" w:cs="Times New Roman"/>
          <w:b w:val="0"/>
          <w:bCs/>
          <w:color w:val="auto"/>
          <w:szCs w:val="28"/>
        </w:rPr>
      </w:pPr>
    </w:p>
    <w:p w14:paraId="3C54D371" w14:textId="77777777" w:rsidR="004114D7" w:rsidRPr="004114D7" w:rsidRDefault="004114D7" w:rsidP="004114D7">
      <w:pPr>
        <w:jc w:val="both"/>
        <w:rPr>
          <w:rFonts w:ascii="Times New Roman" w:eastAsia="Times New Roman" w:hAnsi="Times New Roman" w:cs="Times New Roman"/>
          <w:b w:val="0"/>
          <w:bCs/>
          <w:color w:val="auto"/>
          <w:szCs w:val="28"/>
        </w:rPr>
      </w:pPr>
    </w:p>
    <w:p w14:paraId="1D40639B" w14:textId="77777777" w:rsidR="004114D7" w:rsidRPr="004114D7" w:rsidRDefault="004114D7" w:rsidP="004114D7">
      <w:pPr>
        <w:jc w:val="both"/>
        <w:rPr>
          <w:rFonts w:ascii="Times New Roman" w:eastAsia="Times New Roman" w:hAnsi="Times New Roman" w:cs="Times New Roman"/>
          <w:color w:val="auto"/>
          <w:szCs w:val="28"/>
        </w:rPr>
      </w:pPr>
      <w:r w:rsidRPr="004114D7">
        <w:rPr>
          <w:rFonts w:ascii="Times New Roman" w:hAnsi="Times New Roman" w:cs="Times New Roman"/>
          <w:color w:val="auto"/>
          <w:sz w:val="52"/>
          <w:szCs w:val="52"/>
          <w:vertAlign w:val="subscript"/>
        </w:rPr>
        <w:t>2. Review requirement and Design</w:t>
      </w:r>
    </w:p>
    <w:p w14:paraId="4A39E4B6" w14:textId="77777777" w:rsidR="004114D7" w:rsidRPr="004114D7" w:rsidRDefault="004114D7" w:rsidP="004114D7">
      <w:pPr>
        <w:jc w:val="both"/>
        <w:rPr>
          <w:rFonts w:ascii="Times New Roman" w:eastAsia="Times New Roman" w:hAnsi="Times New Roman" w:cs="Times New Roman"/>
          <w:b w:val="0"/>
          <w:bCs/>
          <w:color w:val="auto"/>
          <w:szCs w:val="28"/>
        </w:rPr>
      </w:pPr>
    </w:p>
    <w:p w14:paraId="2A07E4D3" w14:textId="77777777" w:rsidR="004114D7" w:rsidRPr="004114D7" w:rsidRDefault="004114D7" w:rsidP="004114D7">
      <w:pPr>
        <w:ind w:firstLine="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Review requirement</w:t>
      </w:r>
    </w:p>
    <w:p w14:paraId="0BE229CE"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Original requirement defined by us is that our system contains 13 use cases. You can see in the original use case model below.</w:t>
      </w:r>
    </w:p>
    <w:p w14:paraId="7E6A6B52"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details of these use cases are described in the SRS document. Therefore, we will not do it again in this document.</w:t>
      </w:r>
    </w:p>
    <w:p w14:paraId="53A41E6D" w14:textId="77777777" w:rsidR="004114D7" w:rsidRPr="004114D7" w:rsidRDefault="004114D7" w:rsidP="004114D7">
      <w:p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noProof/>
          <w:color w:val="auto"/>
          <w:sz w:val="24"/>
          <w:szCs w:val="24"/>
        </w:rPr>
        <w:drawing>
          <wp:inline distT="114300" distB="114300" distL="114300" distR="114300" wp14:anchorId="636B0491" wp14:editId="1B9B08D1">
            <wp:extent cx="4319588" cy="3855786"/>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19588" cy="3855786"/>
                    </a:xfrm>
                    <a:prstGeom prst="rect">
                      <a:avLst/>
                    </a:prstGeom>
                    <a:ln/>
                  </pic:spPr>
                </pic:pic>
              </a:graphicData>
            </a:graphic>
          </wp:inline>
        </w:drawing>
      </w:r>
    </w:p>
    <w:p w14:paraId="5A301C54"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02BBAF77"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5471FC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4499F972"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62035C29"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35F37141"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574C94B7"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2FF222F9"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73472E9"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32294749" w14:textId="77777777" w:rsidR="004114D7" w:rsidRPr="004114D7" w:rsidRDefault="004114D7" w:rsidP="004114D7">
      <w:pPr>
        <w:jc w:val="both"/>
        <w:rPr>
          <w:rFonts w:ascii="Times New Roman" w:eastAsia="Times New Roman" w:hAnsi="Times New Roman" w:cs="Times New Roman"/>
          <w:b w:val="0"/>
          <w:bCs/>
          <w:color w:val="auto"/>
          <w:sz w:val="32"/>
          <w:szCs w:val="32"/>
        </w:rPr>
      </w:pPr>
    </w:p>
    <w:p w14:paraId="74A0920F" w14:textId="77777777" w:rsidR="004114D7" w:rsidRPr="004114D7" w:rsidRDefault="004114D7" w:rsidP="004114D7">
      <w:pPr>
        <w:jc w:val="both"/>
        <w:rPr>
          <w:rFonts w:ascii="Times New Roman" w:eastAsia="Times New Roman" w:hAnsi="Times New Roman" w:cs="Times New Roman"/>
          <w:b w:val="0"/>
          <w:bCs/>
          <w:color w:val="auto"/>
          <w:sz w:val="32"/>
          <w:szCs w:val="32"/>
        </w:rPr>
      </w:pPr>
    </w:p>
    <w:p w14:paraId="4F1041C9" w14:textId="77777777" w:rsidR="004114D7" w:rsidRPr="004114D7" w:rsidRDefault="004114D7" w:rsidP="004114D7">
      <w:pPr>
        <w:jc w:val="both"/>
        <w:rPr>
          <w:rFonts w:ascii="Times New Roman" w:eastAsia="Times New Roman" w:hAnsi="Times New Roman" w:cs="Times New Roman"/>
          <w:b w:val="0"/>
          <w:bCs/>
          <w:color w:val="auto"/>
          <w:sz w:val="32"/>
          <w:szCs w:val="32"/>
        </w:rPr>
      </w:pPr>
    </w:p>
    <w:p w14:paraId="3DB88B12" w14:textId="77777777" w:rsidR="004114D7" w:rsidRPr="004114D7" w:rsidRDefault="004114D7" w:rsidP="004114D7">
      <w:pPr>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3. Features to be tested</w:t>
      </w:r>
    </w:p>
    <w:p w14:paraId="6BBBFD37" w14:textId="77777777" w:rsidR="004114D7" w:rsidRPr="004114D7" w:rsidRDefault="004114D7" w:rsidP="004114D7">
      <w:p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25EE125B" w14:textId="77777777" w:rsidR="004114D7" w:rsidRPr="004114D7" w:rsidRDefault="004114D7" w:rsidP="004114D7">
      <w:p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All of the below features are supposed to be tested as an admin</w:t>
      </w:r>
    </w:p>
    <w:p w14:paraId="3942EBC6"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Login</w:t>
      </w:r>
    </w:p>
    <w:p w14:paraId="575BE60B"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Logout</w:t>
      </w:r>
    </w:p>
    <w:p w14:paraId="7B950909"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Add Staff</w:t>
      </w:r>
    </w:p>
    <w:p w14:paraId="1F88A4B1"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Manage Staff</w:t>
      </w:r>
    </w:p>
    <w:p w14:paraId="5822EF0B"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Add a Course</w:t>
      </w:r>
    </w:p>
    <w:p w14:paraId="4F39638B"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Manage Course</w:t>
      </w:r>
    </w:p>
    <w:p w14:paraId="67ACB092"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Add a Subject</w:t>
      </w:r>
    </w:p>
    <w:p w14:paraId="66FED283"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Manage a Subject</w:t>
      </w:r>
    </w:p>
    <w:p w14:paraId="58DEE6FF"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Add a Session</w:t>
      </w:r>
    </w:p>
    <w:p w14:paraId="7A50A4B1" w14:textId="77777777" w:rsidR="004114D7" w:rsidRPr="004114D7" w:rsidRDefault="004114D7" w:rsidP="004114D7">
      <w:pPr>
        <w:numPr>
          <w:ilvl w:val="0"/>
          <w:numId w:val="43"/>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Manage a Session</w:t>
      </w:r>
    </w:p>
    <w:p w14:paraId="02CB1543"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43FB61AA"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1DDE84B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C951AD1" w14:textId="43D02B78" w:rsidR="004114D7" w:rsidRPr="004114D7" w:rsidRDefault="004114D7" w:rsidP="004114D7">
      <w:pPr>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 xml:space="preserve">4. </w:t>
      </w:r>
      <w:r w:rsidR="008545F3">
        <w:rPr>
          <w:rFonts w:ascii="Times New Roman" w:eastAsia="Times New Roman" w:hAnsi="Times New Roman" w:cs="Times New Roman"/>
          <w:color w:val="auto"/>
          <w:sz w:val="32"/>
          <w:szCs w:val="32"/>
        </w:rPr>
        <w:t xml:space="preserve">Types of </w:t>
      </w:r>
      <w:r w:rsidRPr="004114D7">
        <w:rPr>
          <w:rFonts w:ascii="Times New Roman" w:eastAsia="Times New Roman" w:hAnsi="Times New Roman" w:cs="Times New Roman"/>
          <w:color w:val="auto"/>
          <w:sz w:val="32"/>
          <w:szCs w:val="32"/>
        </w:rPr>
        <w:t>Tests</w:t>
      </w:r>
    </w:p>
    <w:p w14:paraId="7F32BDAE"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Kind of Tests</w:t>
      </w:r>
    </w:p>
    <w:p w14:paraId="58A3C2DB"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tests below base on the use case specifications, functional requirements, and non-functional requirements which have been identified as the targets for testing</w:t>
      </w:r>
    </w:p>
    <w:p w14:paraId="1D773523"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Besides, we also show the kinds of tests which can be intended to perform.</w:t>
      </w:r>
    </w:p>
    <w:p w14:paraId="013E3092"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49DA1500"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Unit Testing:</w:t>
      </w:r>
    </w:p>
    <w:p w14:paraId="4E64712D"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Each unit is tested thoroughly and independently to make sure it has no error. These tests have been performed and the screenshots are shown below.</w:t>
      </w:r>
    </w:p>
    <w:p w14:paraId="7E5697E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p>
    <w:p w14:paraId="5B0F2B00"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Integrity Testing:</w:t>
      </w:r>
    </w:p>
    <w:p w14:paraId="6FF178F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Data integrity and database integrity test techniques verify that data is being stored by the system in a manner where the data is not compromised by updating, restoration, or retrieval processing. This type of testing is intended to uncover design flaws that may result in data corruption, unauthorized data access, lack of data integrity across multiple tables, and lack of adequate transaction performance. The database, data files, and the database or data file processes should be tested as a subsystem within the application.</w:t>
      </w:r>
    </w:p>
    <w:p w14:paraId="1DBB6185"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p>
    <w:p w14:paraId="3898FC77"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p>
    <w:p w14:paraId="601A3034" w14:textId="77777777" w:rsidR="004114D7" w:rsidRPr="004114D7" w:rsidRDefault="004114D7" w:rsidP="004114D7">
      <w:pPr>
        <w:ind w:left="720"/>
        <w:jc w:val="both"/>
        <w:rPr>
          <w:rFonts w:ascii="Times New Roman" w:eastAsia="Times New Roman" w:hAnsi="Times New Roman" w:cs="Times New Roman"/>
          <w:b w:val="0"/>
          <w:bCs/>
          <w:color w:val="auto"/>
          <w:szCs w:val="28"/>
        </w:rPr>
      </w:pPr>
    </w:p>
    <w:p w14:paraId="67B825F6" w14:textId="77777777" w:rsidR="004114D7" w:rsidRPr="004114D7" w:rsidRDefault="004114D7" w:rsidP="004114D7">
      <w:pPr>
        <w:ind w:left="720"/>
        <w:jc w:val="both"/>
        <w:rPr>
          <w:rFonts w:ascii="Times New Roman" w:eastAsia="Times New Roman" w:hAnsi="Times New Roman" w:cs="Times New Roman"/>
          <w:b w:val="0"/>
          <w:bCs/>
          <w:color w:val="auto"/>
          <w:szCs w:val="28"/>
        </w:rPr>
      </w:pPr>
    </w:p>
    <w:p w14:paraId="1E953DDD" w14:textId="77777777" w:rsidR="004114D7" w:rsidRPr="004114D7" w:rsidRDefault="004114D7" w:rsidP="004114D7">
      <w:pPr>
        <w:ind w:left="720"/>
        <w:jc w:val="both"/>
        <w:rPr>
          <w:rFonts w:ascii="Times New Roman" w:eastAsia="Times New Roman" w:hAnsi="Times New Roman" w:cs="Times New Roman"/>
          <w:b w:val="0"/>
          <w:bCs/>
          <w:color w:val="auto"/>
          <w:szCs w:val="28"/>
        </w:rPr>
      </w:pPr>
    </w:p>
    <w:p w14:paraId="5E73058D" w14:textId="77777777" w:rsidR="004114D7" w:rsidRPr="004114D7" w:rsidRDefault="004114D7" w:rsidP="004114D7">
      <w:pPr>
        <w:ind w:left="720"/>
        <w:jc w:val="both"/>
        <w:rPr>
          <w:rFonts w:ascii="Times New Roman" w:eastAsia="Times New Roman" w:hAnsi="Times New Roman" w:cs="Times New Roman"/>
          <w:b w:val="0"/>
          <w:bCs/>
          <w:color w:val="auto"/>
          <w:szCs w:val="28"/>
        </w:rPr>
      </w:pPr>
    </w:p>
    <w:p w14:paraId="7DA8C9E3"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Security Testing:</w:t>
      </w:r>
    </w:p>
    <w:p w14:paraId="4F55F73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software should be secure. The password encryption and the way the data is stored and backed up should be consistently checked.</w:t>
      </w:r>
    </w:p>
    <w:p w14:paraId="2FFA96AF"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p>
    <w:p w14:paraId="3B7381E7"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Recovery Testing:</w:t>
      </w:r>
    </w:p>
    <w:p w14:paraId="594B5BF3"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If the software crashes, data should be recovered. This should be tested by ensuring that the backup data is safe and secure.</w:t>
      </w:r>
    </w:p>
    <w:p w14:paraId="3B135BB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p>
    <w:p w14:paraId="70B308B2"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System testing:</w:t>
      </w:r>
    </w:p>
    <w:p w14:paraId="1F6186DB"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System testing of software is testing conducted on a complete, integrated system to evaluate the system's compliance with its specified requirements. They include the following functions</w:t>
      </w:r>
    </w:p>
    <w:p w14:paraId="7B7F5280"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5E8CFB9F"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Performance Testing:</w:t>
      </w:r>
    </w:p>
    <w:p w14:paraId="619DFE2B"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Performance Testing covers a broad range of engineering or functional evaluations where a material, product, or system is not specified by detailed material or component specifications: Rather, emphasis is on the final measurable performance characteristics.</w:t>
      </w:r>
    </w:p>
    <w:p w14:paraId="052C97AF"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1AC3C2CF"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Load Testing:</w:t>
      </w:r>
    </w:p>
    <w:p w14:paraId="63153572"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Load testing is the process of creating demand on a system or device and measuring its response.</w:t>
      </w:r>
    </w:p>
    <w:p w14:paraId="3FB043B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650F2C85"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122BC86E"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34B4DCD5"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1988AC0D"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2B3D2BF1" w14:textId="0F4FD214" w:rsidR="004114D7" w:rsidRDefault="004114D7" w:rsidP="004114D7">
      <w:pPr>
        <w:jc w:val="both"/>
        <w:rPr>
          <w:rFonts w:ascii="Times New Roman" w:eastAsia="Times New Roman" w:hAnsi="Times New Roman" w:cs="Times New Roman"/>
          <w:b w:val="0"/>
          <w:bCs/>
          <w:color w:val="auto"/>
          <w:sz w:val="32"/>
          <w:szCs w:val="32"/>
        </w:rPr>
      </w:pPr>
    </w:p>
    <w:p w14:paraId="043B15C5" w14:textId="69BEEB80" w:rsidR="001768FC" w:rsidRDefault="001768FC" w:rsidP="004114D7">
      <w:pPr>
        <w:jc w:val="both"/>
        <w:rPr>
          <w:rFonts w:ascii="Times New Roman" w:eastAsia="Times New Roman" w:hAnsi="Times New Roman" w:cs="Times New Roman"/>
          <w:b w:val="0"/>
          <w:bCs/>
          <w:color w:val="auto"/>
          <w:sz w:val="32"/>
          <w:szCs w:val="32"/>
        </w:rPr>
      </w:pPr>
    </w:p>
    <w:p w14:paraId="5C5D6B89" w14:textId="06F33F0A" w:rsidR="001768FC" w:rsidRDefault="001768FC" w:rsidP="004114D7">
      <w:pPr>
        <w:jc w:val="both"/>
        <w:rPr>
          <w:rFonts w:ascii="Times New Roman" w:eastAsia="Times New Roman" w:hAnsi="Times New Roman" w:cs="Times New Roman"/>
          <w:b w:val="0"/>
          <w:bCs/>
          <w:color w:val="auto"/>
          <w:sz w:val="32"/>
          <w:szCs w:val="32"/>
        </w:rPr>
      </w:pPr>
    </w:p>
    <w:p w14:paraId="3CC6150F" w14:textId="1622C3A8" w:rsidR="001768FC" w:rsidRDefault="001768FC" w:rsidP="004114D7">
      <w:pPr>
        <w:jc w:val="both"/>
        <w:rPr>
          <w:rFonts w:ascii="Times New Roman" w:eastAsia="Times New Roman" w:hAnsi="Times New Roman" w:cs="Times New Roman"/>
          <w:b w:val="0"/>
          <w:bCs/>
          <w:color w:val="auto"/>
          <w:sz w:val="32"/>
          <w:szCs w:val="32"/>
        </w:rPr>
      </w:pPr>
    </w:p>
    <w:p w14:paraId="4EB8CA63" w14:textId="2239274F" w:rsidR="001768FC" w:rsidRDefault="001768FC" w:rsidP="004114D7">
      <w:pPr>
        <w:jc w:val="both"/>
        <w:rPr>
          <w:rFonts w:ascii="Times New Roman" w:eastAsia="Times New Roman" w:hAnsi="Times New Roman" w:cs="Times New Roman"/>
          <w:b w:val="0"/>
          <w:bCs/>
          <w:color w:val="auto"/>
          <w:sz w:val="32"/>
          <w:szCs w:val="32"/>
        </w:rPr>
      </w:pPr>
    </w:p>
    <w:p w14:paraId="05A5D865" w14:textId="466B543C" w:rsidR="001768FC" w:rsidRDefault="001768FC" w:rsidP="004114D7">
      <w:pPr>
        <w:jc w:val="both"/>
        <w:rPr>
          <w:rFonts w:ascii="Times New Roman" w:eastAsia="Times New Roman" w:hAnsi="Times New Roman" w:cs="Times New Roman"/>
          <w:b w:val="0"/>
          <w:bCs/>
          <w:color w:val="auto"/>
          <w:sz w:val="32"/>
          <w:szCs w:val="32"/>
        </w:rPr>
      </w:pPr>
    </w:p>
    <w:p w14:paraId="1E8B6ED2" w14:textId="66272CC7" w:rsidR="001768FC" w:rsidRDefault="001768FC" w:rsidP="004114D7">
      <w:pPr>
        <w:jc w:val="both"/>
        <w:rPr>
          <w:rFonts w:ascii="Times New Roman" w:eastAsia="Times New Roman" w:hAnsi="Times New Roman" w:cs="Times New Roman"/>
          <w:b w:val="0"/>
          <w:bCs/>
          <w:color w:val="auto"/>
          <w:sz w:val="32"/>
          <w:szCs w:val="32"/>
        </w:rPr>
      </w:pPr>
    </w:p>
    <w:p w14:paraId="07EDBADE" w14:textId="462691B1" w:rsidR="001768FC" w:rsidRDefault="001768FC" w:rsidP="004114D7">
      <w:pPr>
        <w:jc w:val="both"/>
        <w:rPr>
          <w:rFonts w:ascii="Times New Roman" w:eastAsia="Times New Roman" w:hAnsi="Times New Roman" w:cs="Times New Roman"/>
          <w:b w:val="0"/>
          <w:bCs/>
          <w:color w:val="auto"/>
          <w:sz w:val="32"/>
          <w:szCs w:val="32"/>
        </w:rPr>
      </w:pPr>
    </w:p>
    <w:p w14:paraId="50B0123C" w14:textId="0DB866F6" w:rsidR="001768FC" w:rsidRDefault="001768FC" w:rsidP="004114D7">
      <w:pPr>
        <w:jc w:val="both"/>
        <w:rPr>
          <w:rFonts w:ascii="Times New Roman" w:eastAsia="Times New Roman" w:hAnsi="Times New Roman" w:cs="Times New Roman"/>
          <w:b w:val="0"/>
          <w:bCs/>
          <w:color w:val="auto"/>
          <w:sz w:val="32"/>
          <w:szCs w:val="32"/>
        </w:rPr>
      </w:pPr>
    </w:p>
    <w:p w14:paraId="2E91BA2E" w14:textId="77777777" w:rsidR="001768FC" w:rsidRPr="004114D7" w:rsidRDefault="001768FC" w:rsidP="004114D7">
      <w:pPr>
        <w:jc w:val="both"/>
        <w:rPr>
          <w:rFonts w:ascii="Times New Roman" w:eastAsia="Times New Roman" w:hAnsi="Times New Roman" w:cs="Times New Roman"/>
          <w:b w:val="0"/>
          <w:bCs/>
          <w:color w:val="auto"/>
          <w:sz w:val="32"/>
          <w:szCs w:val="32"/>
        </w:rPr>
      </w:pPr>
    </w:p>
    <w:p w14:paraId="5388E239" w14:textId="77777777" w:rsidR="004114D7" w:rsidRPr="004114D7" w:rsidRDefault="004114D7" w:rsidP="004114D7">
      <w:pPr>
        <w:jc w:val="both"/>
        <w:rPr>
          <w:rFonts w:ascii="Times New Roman" w:eastAsia="Times New Roman" w:hAnsi="Times New Roman" w:cs="Times New Roman"/>
          <w:b w:val="0"/>
          <w:bCs/>
          <w:color w:val="auto"/>
          <w:sz w:val="32"/>
          <w:szCs w:val="32"/>
        </w:rPr>
      </w:pPr>
    </w:p>
    <w:p w14:paraId="635D23A8" w14:textId="77777777" w:rsidR="004114D7" w:rsidRPr="004114D7" w:rsidRDefault="004114D7" w:rsidP="004114D7">
      <w:pPr>
        <w:jc w:val="both"/>
        <w:rPr>
          <w:rFonts w:ascii="Times New Roman" w:eastAsia="Times New Roman" w:hAnsi="Times New Roman" w:cs="Times New Roman"/>
          <w:b w:val="0"/>
          <w:bCs/>
          <w:color w:val="auto"/>
          <w:sz w:val="32"/>
          <w:szCs w:val="32"/>
        </w:rPr>
      </w:pPr>
    </w:p>
    <w:p w14:paraId="64CB7F63" w14:textId="455B872A" w:rsidR="004114D7" w:rsidRPr="004114D7" w:rsidRDefault="004114D7" w:rsidP="004114D7">
      <w:pPr>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5. Pass / Fail Criteria</w:t>
      </w:r>
    </w:p>
    <w:p w14:paraId="6DE2D3B3" w14:textId="77777777" w:rsidR="004114D7" w:rsidRPr="004114D7" w:rsidRDefault="004114D7" w:rsidP="004114D7">
      <w:pPr>
        <w:jc w:val="both"/>
        <w:rPr>
          <w:rFonts w:ascii="Times New Roman" w:eastAsia="Times New Roman" w:hAnsi="Times New Roman" w:cs="Times New Roman"/>
          <w:b w:val="0"/>
          <w:bCs/>
          <w:color w:val="auto"/>
          <w:szCs w:val="28"/>
        </w:rPr>
      </w:pPr>
    </w:p>
    <w:p w14:paraId="31E078F5"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Failing Criteria:</w:t>
      </w:r>
    </w:p>
    <w:p w14:paraId="0B8D1D75"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test is considered failed if any of the following is encountered: -</w:t>
      </w:r>
    </w:p>
    <w:p w14:paraId="3FAFCBCC"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The software crashes</w:t>
      </w:r>
    </w:p>
    <w:p w14:paraId="562A3716"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It results in wrong output</w:t>
      </w:r>
    </w:p>
    <w:p w14:paraId="2C902900"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3181AEF5"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Passing Criteria:</w:t>
      </w:r>
    </w:p>
    <w:p w14:paraId="5721AB31"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test is considered passed if any of the following is encountered: -</w:t>
      </w:r>
    </w:p>
    <w:p w14:paraId="41B16DDD"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The correct results are obtained</w:t>
      </w:r>
    </w:p>
    <w:p w14:paraId="4ED082D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3037430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53121DE2"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9113A7E" w14:textId="77777777" w:rsidR="004114D7" w:rsidRPr="004114D7" w:rsidRDefault="004114D7" w:rsidP="004114D7">
      <w:pPr>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6. Environmental Requirements</w:t>
      </w:r>
    </w:p>
    <w:p w14:paraId="24FDFA59" w14:textId="77777777" w:rsidR="004114D7" w:rsidRPr="004114D7" w:rsidRDefault="004114D7" w:rsidP="004114D7">
      <w:p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3E79E480"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Hardware:</w:t>
      </w:r>
    </w:p>
    <w:p w14:paraId="653FD6DE" w14:textId="77777777" w:rsidR="004114D7" w:rsidRPr="004114D7" w:rsidRDefault="004114D7" w:rsidP="004114D7">
      <w:pPr>
        <w:numPr>
          <w:ilvl w:val="0"/>
          <w:numId w:val="42"/>
        </w:numPr>
        <w:ind w:left="14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Working internet connection</w:t>
      </w:r>
    </w:p>
    <w:p w14:paraId="5D22F0B7" w14:textId="77777777" w:rsidR="004114D7" w:rsidRPr="004114D7" w:rsidRDefault="004114D7" w:rsidP="004114D7">
      <w:pPr>
        <w:ind w:left="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w:t>
      </w:r>
    </w:p>
    <w:p w14:paraId="2079962B" w14:textId="77777777" w:rsidR="004114D7" w:rsidRPr="004114D7" w:rsidRDefault="004114D7" w:rsidP="004114D7">
      <w:pPr>
        <w:ind w:left="720"/>
        <w:jc w:val="both"/>
        <w:rPr>
          <w:rFonts w:ascii="Times New Roman" w:eastAsia="Times New Roman" w:hAnsi="Times New Roman" w:cs="Times New Roman"/>
          <w:color w:val="auto"/>
          <w:szCs w:val="28"/>
        </w:rPr>
      </w:pPr>
      <w:r w:rsidRPr="004114D7">
        <w:rPr>
          <w:rFonts w:ascii="Times New Roman" w:eastAsia="Times New Roman" w:hAnsi="Times New Roman" w:cs="Times New Roman"/>
          <w:color w:val="auto"/>
          <w:szCs w:val="28"/>
        </w:rPr>
        <w:t>Software:</w:t>
      </w:r>
    </w:p>
    <w:p w14:paraId="7382A27F" w14:textId="77777777" w:rsidR="004114D7" w:rsidRPr="004114D7" w:rsidRDefault="004114D7" w:rsidP="004114D7">
      <w:pPr>
        <w:ind w:firstLine="7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The requirements for a client are:</w:t>
      </w:r>
    </w:p>
    <w:p w14:paraId="75A0C8C9" w14:textId="77777777" w:rsidR="004114D7" w:rsidRPr="004114D7" w:rsidRDefault="004114D7" w:rsidP="004114D7">
      <w:pPr>
        <w:numPr>
          <w:ilvl w:val="0"/>
          <w:numId w:val="30"/>
        </w:numPr>
        <w:ind w:left="216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Operating System: - Windows/ Linux</w:t>
      </w:r>
    </w:p>
    <w:p w14:paraId="3443C187" w14:textId="77777777" w:rsidR="004114D7" w:rsidRPr="004114D7" w:rsidRDefault="004114D7" w:rsidP="004114D7">
      <w:pPr>
        <w:numPr>
          <w:ilvl w:val="0"/>
          <w:numId w:val="30"/>
        </w:numPr>
        <w:ind w:left="216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Html/CSS/JavaScript</w:t>
      </w:r>
    </w:p>
    <w:p w14:paraId="26643149"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6CC37DCE"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22BE4232"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7FE4377"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06F1B1F"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71706DDE"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0133D65D"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3CB352E0"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467F31D8"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18A801F0"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005F1F32"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5C3C6DD2" w14:textId="77777777" w:rsidR="004114D7" w:rsidRPr="004114D7" w:rsidRDefault="004114D7" w:rsidP="004114D7">
      <w:pPr>
        <w:jc w:val="both"/>
        <w:rPr>
          <w:rFonts w:ascii="Times New Roman" w:eastAsia="Times New Roman" w:hAnsi="Times New Roman" w:cs="Times New Roman"/>
          <w:b w:val="0"/>
          <w:bCs/>
          <w:color w:val="auto"/>
          <w:sz w:val="36"/>
          <w:szCs w:val="36"/>
          <w:u w:val="single"/>
        </w:rPr>
      </w:pPr>
    </w:p>
    <w:p w14:paraId="04801BA8" w14:textId="77777777" w:rsidR="004114D7" w:rsidRPr="004114D7" w:rsidRDefault="004114D7" w:rsidP="004114D7">
      <w:pPr>
        <w:jc w:val="center"/>
        <w:rPr>
          <w:rFonts w:ascii="Times New Roman" w:eastAsia="Times New Roman" w:hAnsi="Times New Roman" w:cs="Times New Roman"/>
          <w:b w:val="0"/>
          <w:bCs/>
          <w:color w:val="auto"/>
          <w:sz w:val="36"/>
          <w:szCs w:val="36"/>
          <w:u w:val="single"/>
        </w:rPr>
      </w:pPr>
    </w:p>
    <w:p w14:paraId="154DF506" w14:textId="072DD63A" w:rsidR="004114D7" w:rsidRPr="004114D7" w:rsidRDefault="004114D7" w:rsidP="004114D7">
      <w:pPr>
        <w:jc w:val="center"/>
        <w:rPr>
          <w:rFonts w:ascii="Times New Roman" w:eastAsia="Times New Roman" w:hAnsi="Times New Roman" w:cs="Times New Roman"/>
          <w:color w:val="auto"/>
          <w:sz w:val="36"/>
          <w:szCs w:val="36"/>
          <w:u w:val="single"/>
        </w:rPr>
      </w:pPr>
      <w:r w:rsidRPr="004114D7">
        <w:rPr>
          <w:rFonts w:ascii="Times New Roman" w:eastAsia="Times New Roman" w:hAnsi="Times New Roman" w:cs="Times New Roman"/>
          <w:color w:val="auto"/>
          <w:sz w:val="36"/>
          <w:szCs w:val="36"/>
          <w:u w:val="single"/>
        </w:rPr>
        <w:t>Test Cases</w:t>
      </w:r>
    </w:p>
    <w:p w14:paraId="6ABD9FF9" w14:textId="77777777" w:rsidR="004114D7" w:rsidRPr="004114D7" w:rsidRDefault="004114D7" w:rsidP="004114D7">
      <w:pPr>
        <w:jc w:val="both"/>
        <w:rPr>
          <w:rFonts w:ascii="Times New Roman" w:eastAsia="Times New Roman" w:hAnsi="Times New Roman" w:cs="Times New Roman"/>
          <w:b w:val="0"/>
          <w:bCs/>
          <w:color w:val="auto"/>
          <w:sz w:val="36"/>
          <w:szCs w:val="36"/>
        </w:rPr>
      </w:pPr>
    </w:p>
    <w:p w14:paraId="07AF0786" w14:textId="77777777" w:rsidR="004114D7" w:rsidRPr="004114D7" w:rsidRDefault="004114D7" w:rsidP="004114D7">
      <w:pPr>
        <w:jc w:val="both"/>
        <w:rPr>
          <w:rFonts w:ascii="Times New Roman" w:eastAsia="Times New Roman" w:hAnsi="Times New Roman" w:cs="Times New Roman"/>
          <w:color w:val="auto"/>
          <w:sz w:val="32"/>
          <w:szCs w:val="32"/>
        </w:rPr>
      </w:pPr>
      <w:r w:rsidRPr="004114D7">
        <w:rPr>
          <w:rFonts w:ascii="Times New Roman" w:eastAsia="Times New Roman" w:hAnsi="Times New Roman" w:cs="Times New Roman"/>
          <w:color w:val="auto"/>
          <w:sz w:val="32"/>
          <w:szCs w:val="32"/>
        </w:rPr>
        <w:t>1. Test Cases of Login and Logout Use Case</w:t>
      </w:r>
    </w:p>
    <w:p w14:paraId="60C06104" w14:textId="77777777" w:rsidR="004114D7" w:rsidRPr="004114D7" w:rsidRDefault="004114D7" w:rsidP="004114D7">
      <w:pPr>
        <w:pStyle w:val="Heading2"/>
        <w:keepNext w:val="0"/>
        <w:spacing w:before="300" w:after="80"/>
        <w:jc w:val="both"/>
        <w:rPr>
          <w:rFonts w:ascii="Times New Roman" w:eastAsia="Times New Roman" w:hAnsi="Times New Roman" w:cs="Times New Roman"/>
          <w:b/>
          <w:i/>
          <w:color w:val="auto"/>
          <w:sz w:val="28"/>
          <w:szCs w:val="28"/>
        </w:rPr>
      </w:pPr>
      <w:bookmarkStart w:id="8" w:name="_6rjoashhrx3w" w:colFirst="0" w:colLast="0"/>
      <w:bookmarkEnd w:id="8"/>
      <w:r w:rsidRPr="004114D7">
        <w:rPr>
          <w:rFonts w:ascii="Times New Roman" w:eastAsia="Times New Roman" w:hAnsi="Times New Roman" w:cs="Times New Roman"/>
          <w:b/>
          <w:color w:val="auto"/>
          <w:sz w:val="28"/>
          <w:szCs w:val="28"/>
        </w:rPr>
        <w:t xml:space="preserve">1.1 </w:t>
      </w:r>
      <w:r w:rsidRPr="004114D7">
        <w:rPr>
          <w:rFonts w:ascii="Times New Roman" w:eastAsia="Times New Roman" w:hAnsi="Times New Roman" w:cs="Times New Roman"/>
          <w:b/>
          <w:i/>
          <w:color w:val="auto"/>
          <w:sz w:val="28"/>
          <w:szCs w:val="28"/>
        </w:rPr>
        <w:t>User logs in successfully with valid username and password</w:t>
      </w:r>
    </w:p>
    <w:p w14:paraId="4F56BF47" w14:textId="77777777" w:rsidR="004114D7" w:rsidRPr="004114D7" w:rsidRDefault="004114D7" w:rsidP="004114D7">
      <w:pPr>
        <w:jc w:val="both"/>
        <w:rPr>
          <w:rFonts w:ascii="Times New Roman" w:eastAsia="Times New Roman" w:hAnsi="Times New Roman" w:cs="Times New Roman"/>
          <w:b w:val="0"/>
          <w:bCs/>
          <w:color w:val="auto"/>
          <w:sz w:val="32"/>
          <w:szCs w:val="32"/>
        </w:rPr>
      </w:pPr>
    </w:p>
    <w:tbl>
      <w:tblPr>
        <w:tblW w:w="9150" w:type="dxa"/>
        <w:tblBorders>
          <w:top w:val="nil"/>
          <w:left w:val="nil"/>
          <w:bottom w:val="nil"/>
          <w:right w:val="nil"/>
          <w:insideH w:val="nil"/>
          <w:insideV w:val="nil"/>
        </w:tblBorders>
        <w:tblLayout w:type="fixed"/>
        <w:tblLook w:val="0600" w:firstRow="0" w:lastRow="0" w:firstColumn="0" w:lastColumn="0" w:noHBand="1" w:noVBand="1"/>
      </w:tblPr>
      <w:tblGrid>
        <w:gridCol w:w="1770"/>
        <w:gridCol w:w="7380"/>
      </w:tblGrid>
      <w:tr w:rsidR="004114D7" w:rsidRPr="004114D7" w14:paraId="0208ED9F" w14:textId="77777777" w:rsidTr="004114D7">
        <w:trPr>
          <w:trHeight w:val="710"/>
        </w:trPr>
        <w:tc>
          <w:tcPr>
            <w:tcW w:w="1770" w:type="dxa"/>
            <w:tcBorders>
              <w:top w:val="nil"/>
              <w:left w:val="nil"/>
              <w:bottom w:val="nil"/>
              <w:right w:val="nil"/>
            </w:tcBorders>
            <w:shd w:val="clear" w:color="auto" w:fill="000000"/>
            <w:tcMar>
              <w:top w:w="100" w:type="dxa"/>
              <w:left w:w="100" w:type="dxa"/>
              <w:bottom w:w="100" w:type="dxa"/>
              <w:right w:w="100" w:type="dxa"/>
            </w:tcMar>
          </w:tcPr>
          <w:p w14:paraId="4DF4E50D" w14:textId="77777777" w:rsidR="004114D7" w:rsidRPr="004114D7"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380" w:type="dxa"/>
            <w:tcBorders>
              <w:top w:val="nil"/>
              <w:left w:val="nil"/>
              <w:bottom w:val="nil"/>
              <w:right w:val="nil"/>
            </w:tcBorders>
            <w:shd w:val="clear" w:color="auto" w:fill="000000"/>
            <w:tcMar>
              <w:top w:w="100" w:type="dxa"/>
              <w:left w:w="100" w:type="dxa"/>
              <w:bottom w:w="100" w:type="dxa"/>
              <w:right w:w="100" w:type="dxa"/>
            </w:tcMar>
          </w:tcPr>
          <w:p w14:paraId="470410E5" w14:textId="77777777" w:rsidR="004114D7" w:rsidRPr="004114D7"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User logs in successfully with valid username and password</w:t>
            </w:r>
          </w:p>
        </w:tc>
      </w:tr>
      <w:tr w:rsidR="004114D7" w:rsidRPr="004114D7" w14:paraId="5DB46576" w14:textId="77777777" w:rsidTr="004114D7">
        <w:trPr>
          <w:trHeight w:val="72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90AABB"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Requirement</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67F283BA"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logged in correctly after providing correct username and password</w:t>
            </w:r>
          </w:p>
        </w:tc>
      </w:tr>
      <w:tr w:rsidR="004114D7" w:rsidRPr="004114D7" w14:paraId="5AD3DEC7" w14:textId="77777777" w:rsidTr="004114D7">
        <w:trPr>
          <w:trHeight w:val="71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A55979"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1E666F98"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at the homepage or the login page</w:t>
            </w:r>
          </w:p>
        </w:tc>
      </w:tr>
      <w:tr w:rsidR="004114D7" w:rsidRPr="004114D7" w14:paraId="7A8FB175" w14:textId="77777777" w:rsidTr="004114D7">
        <w:trPr>
          <w:trHeight w:val="142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1659DA"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2D81C6B4" w14:textId="77777777" w:rsidR="004114D7" w:rsidRPr="004114D7" w:rsidRDefault="004114D7" w:rsidP="004114D7">
            <w:pPr>
              <w:numPr>
                <w:ilvl w:val="0"/>
                <w:numId w:val="37"/>
              </w:numPr>
              <w:spacing w:before="240" w:line="292" w:lineRule="auto"/>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24"/>
                <w:szCs w:val="24"/>
              </w:rPr>
              <w:t>Provide valid username in the username textbox</w:t>
            </w:r>
          </w:p>
          <w:p w14:paraId="66B0BE4E" w14:textId="77777777" w:rsidR="004114D7" w:rsidRPr="004114D7" w:rsidRDefault="004114D7" w:rsidP="004114D7">
            <w:pPr>
              <w:numPr>
                <w:ilvl w:val="0"/>
                <w:numId w:val="37"/>
              </w:numPr>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6"/>
                <w:szCs w:val="6"/>
              </w:rPr>
              <w:t xml:space="preserve">   </w:t>
            </w:r>
            <w:r w:rsidRPr="004114D7">
              <w:rPr>
                <w:rFonts w:ascii="Times New Roman" w:eastAsia="Times New Roman" w:hAnsi="Times New Roman" w:cs="Times New Roman"/>
                <w:b w:val="0"/>
                <w:bCs/>
                <w:color w:val="auto"/>
                <w:sz w:val="24"/>
                <w:szCs w:val="24"/>
              </w:rPr>
              <w:t>Provide valid password in the password textbox</w:t>
            </w:r>
          </w:p>
          <w:p w14:paraId="2581AB27" w14:textId="77777777" w:rsidR="004114D7" w:rsidRPr="004114D7" w:rsidRDefault="004114D7" w:rsidP="004114D7">
            <w:pPr>
              <w:numPr>
                <w:ilvl w:val="0"/>
                <w:numId w:val="37"/>
              </w:numPr>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24"/>
                <w:szCs w:val="24"/>
              </w:rPr>
              <w:t>Click on login button</w:t>
            </w:r>
          </w:p>
        </w:tc>
      </w:tr>
      <w:tr w:rsidR="004114D7" w:rsidRPr="004114D7" w14:paraId="066EDB39" w14:textId="77777777" w:rsidTr="004114D7">
        <w:trPr>
          <w:trHeight w:val="379"/>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97E1D7" w14:textId="77777777" w:rsidR="004114D7" w:rsidRPr="004114D7" w:rsidRDefault="004114D7" w:rsidP="004114D7">
            <w:pPr>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Expected results</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5EBFFD8C" w14:textId="77777777" w:rsidR="004114D7" w:rsidRPr="004114D7" w:rsidRDefault="004114D7" w:rsidP="004114D7">
            <w:pPr>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redirected to the specific homepage of that user</w:t>
            </w:r>
          </w:p>
        </w:tc>
      </w:tr>
    </w:tbl>
    <w:p w14:paraId="44D89369" w14:textId="77777777" w:rsidR="004114D7" w:rsidRPr="004114D7" w:rsidRDefault="004114D7" w:rsidP="004114D7">
      <w:pPr>
        <w:pStyle w:val="Heading2"/>
        <w:keepNext w:val="0"/>
        <w:spacing w:after="80"/>
        <w:jc w:val="both"/>
        <w:rPr>
          <w:rFonts w:ascii="Times New Roman" w:eastAsia="Times New Roman" w:hAnsi="Times New Roman" w:cs="Times New Roman"/>
          <w:bCs/>
          <w:i/>
          <w:color w:val="auto"/>
          <w:sz w:val="28"/>
          <w:szCs w:val="28"/>
        </w:rPr>
      </w:pPr>
      <w:bookmarkStart w:id="9" w:name="_5gy8r7v188ir" w:colFirst="0" w:colLast="0"/>
      <w:bookmarkEnd w:id="9"/>
    </w:p>
    <w:p w14:paraId="65DCDABE" w14:textId="10A92AB8" w:rsidR="004114D7" w:rsidRPr="004114D7" w:rsidRDefault="004114D7" w:rsidP="004114D7">
      <w:pPr>
        <w:pStyle w:val="Heading2"/>
        <w:keepNext w:val="0"/>
        <w:spacing w:after="80"/>
        <w:jc w:val="both"/>
        <w:rPr>
          <w:rFonts w:ascii="Times New Roman" w:eastAsia="Times New Roman" w:hAnsi="Times New Roman" w:cs="Times New Roman"/>
          <w:bCs/>
          <w:i/>
          <w:color w:val="auto"/>
          <w:sz w:val="28"/>
          <w:szCs w:val="28"/>
        </w:rPr>
      </w:pPr>
      <w:r w:rsidRPr="004114D7">
        <w:rPr>
          <w:rFonts w:ascii="Times New Roman" w:eastAsia="Times New Roman" w:hAnsi="Times New Roman" w:cs="Times New Roman"/>
          <w:bCs/>
          <w:i/>
          <w:noProof/>
          <w:color w:val="auto"/>
          <w:sz w:val="28"/>
          <w:szCs w:val="28"/>
        </w:rPr>
        <w:lastRenderedPageBreak/>
        <w:drawing>
          <wp:inline distT="114300" distB="114300" distL="114300" distR="114300" wp14:anchorId="25AE011C" wp14:editId="1F6D5814">
            <wp:extent cx="5281613" cy="2496916"/>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281613" cy="2496916"/>
                    </a:xfrm>
                    <a:prstGeom prst="rect">
                      <a:avLst/>
                    </a:prstGeom>
                    <a:ln/>
                  </pic:spPr>
                </pic:pic>
              </a:graphicData>
            </a:graphic>
          </wp:inline>
        </w:drawing>
      </w:r>
    </w:p>
    <w:p w14:paraId="0265A64B" w14:textId="77777777" w:rsidR="004114D7" w:rsidRPr="004114D7" w:rsidRDefault="004114D7" w:rsidP="004114D7">
      <w:pPr>
        <w:pStyle w:val="Heading2"/>
        <w:keepNext w:val="0"/>
        <w:spacing w:after="80"/>
        <w:jc w:val="both"/>
        <w:rPr>
          <w:rFonts w:ascii="Times New Roman" w:eastAsia="Times New Roman" w:hAnsi="Times New Roman" w:cs="Times New Roman"/>
          <w:bCs/>
          <w:i/>
          <w:color w:val="auto"/>
          <w:sz w:val="28"/>
          <w:szCs w:val="28"/>
        </w:rPr>
      </w:pPr>
      <w:bookmarkStart w:id="10" w:name="_gb62pp5wcu58" w:colFirst="0" w:colLast="0"/>
      <w:bookmarkEnd w:id="10"/>
    </w:p>
    <w:p w14:paraId="64C09E56" w14:textId="56AB3D90" w:rsidR="004114D7" w:rsidRPr="004114D7" w:rsidRDefault="004114D7" w:rsidP="004114D7">
      <w:pPr>
        <w:pStyle w:val="Heading2"/>
        <w:keepNext w:val="0"/>
        <w:spacing w:after="80"/>
        <w:jc w:val="both"/>
        <w:rPr>
          <w:rFonts w:ascii="Times New Roman" w:eastAsia="Times New Roman" w:hAnsi="Times New Roman" w:cs="Times New Roman"/>
          <w:b/>
          <w:i/>
          <w:color w:val="auto"/>
          <w:sz w:val="28"/>
          <w:szCs w:val="28"/>
        </w:rPr>
      </w:pPr>
      <w:r w:rsidRPr="004114D7">
        <w:rPr>
          <w:rFonts w:ascii="Times New Roman" w:eastAsia="Times New Roman" w:hAnsi="Times New Roman" w:cs="Times New Roman"/>
          <w:b/>
          <w:i/>
          <w:color w:val="auto"/>
          <w:sz w:val="28"/>
          <w:szCs w:val="28"/>
        </w:rPr>
        <w:t>1.2 Fail to login the system when providing invalid username</w:t>
      </w:r>
    </w:p>
    <w:p w14:paraId="4C8737FC"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66B3BB95" w14:textId="77777777" w:rsidTr="004114D7">
        <w:trPr>
          <w:trHeight w:val="710"/>
        </w:trPr>
        <w:tc>
          <w:tcPr>
            <w:tcW w:w="1880" w:type="dxa"/>
            <w:tcBorders>
              <w:top w:val="nil"/>
              <w:left w:val="nil"/>
              <w:bottom w:val="nil"/>
              <w:right w:val="nil"/>
            </w:tcBorders>
            <w:shd w:val="clear" w:color="auto" w:fill="000000"/>
            <w:tcMar>
              <w:top w:w="100" w:type="dxa"/>
              <w:left w:w="100" w:type="dxa"/>
              <w:bottom w:w="100" w:type="dxa"/>
              <w:right w:w="100" w:type="dxa"/>
            </w:tcMar>
          </w:tcPr>
          <w:p w14:paraId="7A7BAA37"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753E00DB"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Fail to login the system when providing invalid username</w:t>
            </w:r>
          </w:p>
        </w:tc>
      </w:tr>
      <w:tr w:rsidR="004114D7" w:rsidRPr="004114D7" w14:paraId="79535A47" w14:textId="77777777" w:rsidTr="004114D7">
        <w:trPr>
          <w:trHeight w:val="71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01DDF" w14:textId="77777777" w:rsidR="004114D7" w:rsidRPr="004114D7" w:rsidRDefault="004114D7" w:rsidP="004114D7">
            <w:pPr>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Requirement</w:t>
            </w:r>
          </w:p>
        </w:tc>
        <w:tc>
          <w:tcPr>
            <w:tcW w:w="7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F6A638"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not logged in when providing invalid username</w:t>
            </w:r>
          </w:p>
        </w:tc>
      </w:tr>
      <w:tr w:rsidR="004114D7" w:rsidRPr="004114D7" w14:paraId="2488097A" w14:textId="77777777" w:rsidTr="004114D7">
        <w:trPr>
          <w:trHeight w:val="889"/>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BB4EE1" w14:textId="77777777" w:rsidR="004114D7" w:rsidRPr="004114D7"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65CDD598" w14:textId="77777777" w:rsidR="004114D7" w:rsidRPr="004114D7"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at the homepage or the login page</w:t>
            </w:r>
          </w:p>
        </w:tc>
      </w:tr>
      <w:tr w:rsidR="004114D7" w:rsidRPr="004114D7" w14:paraId="4586C0C7" w14:textId="77777777" w:rsidTr="004114D7">
        <w:trPr>
          <w:trHeight w:val="1722"/>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E05E52"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678F30D3" w14:textId="77777777" w:rsidR="004114D7" w:rsidRPr="004114D7" w:rsidRDefault="004114D7" w:rsidP="004114D7">
            <w:pPr>
              <w:numPr>
                <w:ilvl w:val="0"/>
                <w:numId w:val="28"/>
              </w:numPr>
              <w:spacing w:before="240" w:line="291" w:lineRule="auto"/>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Provide invalid username in the username textbox</w:t>
            </w:r>
          </w:p>
          <w:p w14:paraId="7B5101F7" w14:textId="77777777" w:rsidR="004114D7" w:rsidRPr="004114D7" w:rsidRDefault="004114D7" w:rsidP="004114D7">
            <w:pPr>
              <w:numPr>
                <w:ilvl w:val="0"/>
                <w:numId w:val="28"/>
              </w:numPr>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24"/>
                <w:szCs w:val="24"/>
              </w:rPr>
              <w:t>Provide password in the password textbox or let password field be empty</w:t>
            </w:r>
          </w:p>
          <w:p w14:paraId="6DC54F79" w14:textId="77777777" w:rsidR="004114D7" w:rsidRPr="004114D7" w:rsidRDefault="004114D7" w:rsidP="004114D7">
            <w:pPr>
              <w:numPr>
                <w:ilvl w:val="0"/>
                <w:numId w:val="28"/>
              </w:numPr>
              <w:spacing w:after="240"/>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24"/>
                <w:szCs w:val="24"/>
              </w:rPr>
              <w:t>Click on login button</w:t>
            </w:r>
          </w:p>
        </w:tc>
      </w:tr>
      <w:tr w:rsidR="004114D7" w:rsidRPr="004114D7" w14:paraId="1253A024" w14:textId="77777777" w:rsidTr="004114D7">
        <w:trPr>
          <w:trHeight w:val="1204"/>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E7AD1"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3DA8CAD" w14:textId="77777777" w:rsidR="004114D7" w:rsidRPr="004114D7" w:rsidRDefault="004114D7" w:rsidP="004114D7">
            <w:pPr>
              <w:spacing w:before="240"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redirected to the error page with a warning “You have provided invalid username or invalid password”</w:t>
            </w:r>
          </w:p>
        </w:tc>
      </w:tr>
    </w:tbl>
    <w:p w14:paraId="2D335002"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249128C8"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i/>
          <w:color w:val="auto"/>
          <w:sz w:val="28"/>
          <w:szCs w:val="28"/>
        </w:rPr>
      </w:pPr>
      <w:bookmarkStart w:id="11" w:name="_z9mpxayxkrwh" w:colFirst="0" w:colLast="0"/>
      <w:bookmarkEnd w:id="11"/>
      <w:r w:rsidRPr="004114D7">
        <w:rPr>
          <w:rFonts w:ascii="Times New Roman" w:eastAsia="Times New Roman" w:hAnsi="Times New Roman" w:cs="Times New Roman"/>
          <w:b/>
          <w:i/>
          <w:color w:val="auto"/>
          <w:sz w:val="28"/>
          <w:szCs w:val="28"/>
        </w:rPr>
        <w:t>1.3 Fail to login the system when providing valid username and invalid password</w:t>
      </w:r>
    </w:p>
    <w:p w14:paraId="6FD64224"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56DE460D" w14:textId="77777777" w:rsidTr="004114D7">
        <w:trPr>
          <w:trHeight w:val="1025"/>
        </w:trPr>
        <w:tc>
          <w:tcPr>
            <w:tcW w:w="1880" w:type="dxa"/>
            <w:tcBorders>
              <w:top w:val="nil"/>
              <w:left w:val="nil"/>
              <w:bottom w:val="nil"/>
              <w:right w:val="nil"/>
            </w:tcBorders>
            <w:shd w:val="clear" w:color="auto" w:fill="000000"/>
            <w:tcMar>
              <w:top w:w="100" w:type="dxa"/>
              <w:left w:w="100" w:type="dxa"/>
              <w:bottom w:w="100" w:type="dxa"/>
              <w:right w:w="100" w:type="dxa"/>
            </w:tcMar>
          </w:tcPr>
          <w:p w14:paraId="09B455D8"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lastRenderedPageBreak/>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664DEF32" w14:textId="77777777" w:rsidR="004114D7" w:rsidRPr="004114D7" w:rsidRDefault="004114D7" w:rsidP="004114D7">
            <w:pPr>
              <w:ind w:left="240" w:right="8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Fail to login the system when providing valid username and invalid password</w:t>
            </w:r>
          </w:p>
        </w:tc>
      </w:tr>
      <w:tr w:rsidR="004114D7" w:rsidRPr="004114D7" w14:paraId="3E8CF3D2" w14:textId="77777777" w:rsidTr="004114D7">
        <w:trPr>
          <w:trHeight w:val="74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2485A"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Requirement</w:t>
            </w:r>
          </w:p>
        </w:tc>
        <w:tc>
          <w:tcPr>
            <w:tcW w:w="7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0E6031" w14:textId="77777777" w:rsidR="004114D7" w:rsidRPr="004114D7"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not logged in when providing valid username and invalid password</w:t>
            </w:r>
          </w:p>
        </w:tc>
      </w:tr>
      <w:tr w:rsidR="004114D7" w:rsidRPr="004114D7" w14:paraId="5E3E031A" w14:textId="77777777" w:rsidTr="004114D7">
        <w:trPr>
          <w:trHeight w:val="90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7285B9"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0480DA29"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at the homepage or the login page</w:t>
            </w:r>
          </w:p>
        </w:tc>
      </w:tr>
      <w:tr w:rsidR="004114D7" w:rsidRPr="004114D7" w14:paraId="693ED8E6" w14:textId="77777777" w:rsidTr="004114D7">
        <w:trPr>
          <w:trHeight w:val="90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09DCBB"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165B511" w14:textId="77777777" w:rsidR="004114D7" w:rsidRPr="004114D7" w:rsidRDefault="004114D7" w:rsidP="004114D7">
            <w:pPr>
              <w:numPr>
                <w:ilvl w:val="0"/>
                <w:numId w:val="36"/>
              </w:numPr>
              <w:spacing w:before="240" w:line="291" w:lineRule="auto"/>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Provide valid username in the username textbox</w:t>
            </w:r>
          </w:p>
          <w:p w14:paraId="65E043C9" w14:textId="77777777" w:rsidR="004114D7" w:rsidRPr="004114D7" w:rsidRDefault="004114D7" w:rsidP="004114D7">
            <w:pPr>
              <w:numPr>
                <w:ilvl w:val="0"/>
                <w:numId w:val="36"/>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Provide invalid password in the password textbox</w:t>
            </w:r>
          </w:p>
          <w:p w14:paraId="67956489" w14:textId="77777777" w:rsidR="004114D7" w:rsidRPr="004114D7" w:rsidRDefault="004114D7" w:rsidP="004114D7">
            <w:pPr>
              <w:numPr>
                <w:ilvl w:val="0"/>
                <w:numId w:val="36"/>
              </w:numPr>
              <w:spacing w:after="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Click on login button</w:t>
            </w:r>
          </w:p>
        </w:tc>
      </w:tr>
      <w:tr w:rsidR="004114D7" w:rsidRPr="004114D7" w14:paraId="73443726" w14:textId="77777777" w:rsidTr="004114D7">
        <w:trPr>
          <w:trHeight w:val="90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13D66F"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31622DD" w14:textId="77777777" w:rsidR="004114D7" w:rsidRPr="004114D7" w:rsidRDefault="004114D7" w:rsidP="004114D7">
            <w:pPr>
              <w:spacing w:line="290" w:lineRule="auto"/>
              <w:ind w:left="240" w:right="38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user is redirected to the error page with a warning “You have provided invalid username or invalid password”</w:t>
            </w:r>
          </w:p>
        </w:tc>
      </w:tr>
    </w:tbl>
    <w:p w14:paraId="1B0495DB"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19F5BF83" w14:textId="77777777" w:rsidR="004114D7" w:rsidRPr="004114D7" w:rsidRDefault="004114D7" w:rsidP="004114D7">
      <w:pPr>
        <w:spacing w:after="240"/>
        <w:jc w:val="both"/>
        <w:rPr>
          <w:rFonts w:ascii="Times New Roman" w:eastAsia="Times New Roman" w:hAnsi="Times New Roman" w:cs="Times New Roman"/>
          <w:b w:val="0"/>
          <w:bCs/>
          <w:i/>
          <w:color w:val="auto"/>
          <w:sz w:val="32"/>
          <w:szCs w:val="32"/>
        </w:rPr>
      </w:pPr>
    </w:p>
    <w:p w14:paraId="03C0CCF9"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i/>
          <w:color w:val="auto"/>
          <w:sz w:val="28"/>
          <w:szCs w:val="28"/>
        </w:rPr>
      </w:pPr>
      <w:bookmarkStart w:id="12" w:name="_yl1woczftj4d" w:colFirst="0" w:colLast="0"/>
      <w:bookmarkEnd w:id="12"/>
      <w:r w:rsidRPr="004114D7">
        <w:rPr>
          <w:rFonts w:ascii="Times New Roman" w:eastAsia="Times New Roman" w:hAnsi="Times New Roman" w:cs="Times New Roman"/>
          <w:b/>
          <w:i/>
          <w:color w:val="auto"/>
          <w:sz w:val="28"/>
          <w:szCs w:val="28"/>
        </w:rPr>
        <w:t>1.4 Fail to login the system when providing empty username</w:t>
      </w:r>
    </w:p>
    <w:p w14:paraId="168431C5"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16A42388" w14:textId="77777777" w:rsidTr="004114D7">
        <w:trPr>
          <w:trHeight w:val="710"/>
        </w:trPr>
        <w:tc>
          <w:tcPr>
            <w:tcW w:w="1880" w:type="dxa"/>
            <w:tcBorders>
              <w:top w:val="nil"/>
              <w:left w:val="nil"/>
              <w:bottom w:val="nil"/>
              <w:right w:val="nil"/>
            </w:tcBorders>
            <w:shd w:val="clear" w:color="auto" w:fill="000000"/>
            <w:tcMar>
              <w:top w:w="100" w:type="dxa"/>
              <w:left w:w="100" w:type="dxa"/>
              <w:bottom w:w="100" w:type="dxa"/>
              <w:right w:w="100" w:type="dxa"/>
            </w:tcMar>
          </w:tcPr>
          <w:p w14:paraId="687606B7" w14:textId="77777777" w:rsidR="004114D7" w:rsidRPr="004114D7" w:rsidRDefault="004114D7" w:rsidP="004114D7">
            <w:pPr>
              <w:pStyle w:val="Heading2"/>
              <w:keepNext w:val="0"/>
              <w:spacing w:before="240" w:line="292" w:lineRule="auto"/>
              <w:ind w:left="24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12EC8482" w14:textId="77777777" w:rsidR="004114D7" w:rsidRPr="004114D7" w:rsidRDefault="004114D7" w:rsidP="004114D7">
            <w:pPr>
              <w:pStyle w:val="Heading2"/>
              <w:keepNext w:val="0"/>
              <w:spacing w:before="240" w:line="292" w:lineRule="auto"/>
              <w:ind w:left="24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Test case: Fail to login the system when providing empty username</w:t>
            </w:r>
          </w:p>
        </w:tc>
      </w:tr>
      <w:tr w:rsidR="004114D7" w:rsidRPr="004114D7" w14:paraId="3121FB59" w14:textId="77777777" w:rsidTr="004114D7">
        <w:trPr>
          <w:trHeight w:val="710"/>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C3A4" w14:textId="77777777" w:rsidR="004114D7" w:rsidRPr="004114D7" w:rsidRDefault="004114D7" w:rsidP="004114D7">
            <w:pPr>
              <w:pStyle w:val="Heading2"/>
              <w:keepNext w:val="0"/>
              <w:spacing w:before="240" w:line="291"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Requirement</w:t>
            </w:r>
          </w:p>
        </w:tc>
        <w:tc>
          <w:tcPr>
            <w:tcW w:w="7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A53CFF"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The user is not logged in when providing empty username</w:t>
            </w:r>
          </w:p>
        </w:tc>
      </w:tr>
      <w:tr w:rsidR="004114D7" w:rsidRPr="004114D7" w14:paraId="6DBB5790"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B450C8" w14:textId="77777777" w:rsidR="004114D7" w:rsidRPr="004114D7" w:rsidRDefault="004114D7" w:rsidP="004114D7">
            <w:pPr>
              <w:pStyle w:val="Heading2"/>
              <w:keepNext w:val="0"/>
              <w:spacing w:line="280"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438C057D" w14:textId="77777777" w:rsidR="004114D7" w:rsidRPr="004114D7" w:rsidRDefault="004114D7" w:rsidP="004114D7">
            <w:pPr>
              <w:pStyle w:val="Heading2"/>
              <w:keepNext w:val="0"/>
              <w:spacing w:line="280"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The user is at the homepage or the login page</w:t>
            </w:r>
          </w:p>
        </w:tc>
      </w:tr>
      <w:tr w:rsidR="004114D7" w:rsidRPr="004114D7" w14:paraId="6AC3C4BD" w14:textId="77777777" w:rsidTr="004114D7">
        <w:trPr>
          <w:trHeight w:val="1618"/>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1B1045" w14:textId="77777777" w:rsidR="004114D7" w:rsidRPr="004114D7" w:rsidRDefault="004114D7" w:rsidP="004114D7">
            <w:pPr>
              <w:pStyle w:val="Heading2"/>
              <w:keepNext w:val="0"/>
              <w:spacing w:before="240" w:line="291"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44C02B3" w14:textId="77777777" w:rsidR="004114D7" w:rsidRPr="004114D7" w:rsidRDefault="004114D7" w:rsidP="004114D7">
            <w:pPr>
              <w:pStyle w:val="Heading2"/>
              <w:keepNext w:val="0"/>
              <w:numPr>
                <w:ilvl w:val="0"/>
                <w:numId w:val="22"/>
              </w:numPr>
              <w:spacing w:before="240" w:after="0" w:line="291"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Provide empty username in the username textbox</w:t>
            </w:r>
          </w:p>
          <w:p w14:paraId="231092DA" w14:textId="77777777" w:rsidR="004114D7" w:rsidRPr="004114D7" w:rsidRDefault="004114D7" w:rsidP="004114D7">
            <w:pPr>
              <w:pStyle w:val="Heading2"/>
              <w:keepNext w:val="0"/>
              <w:numPr>
                <w:ilvl w:val="0"/>
                <w:numId w:val="22"/>
              </w:numPr>
              <w:spacing w:after="0"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Provide password in the password textbox or let password field be empty</w:t>
            </w:r>
          </w:p>
          <w:p w14:paraId="4DDE788E" w14:textId="77777777" w:rsidR="004114D7" w:rsidRPr="004114D7" w:rsidRDefault="004114D7" w:rsidP="004114D7">
            <w:pPr>
              <w:pStyle w:val="Heading2"/>
              <w:keepNext w:val="0"/>
              <w:numPr>
                <w:ilvl w:val="0"/>
                <w:numId w:val="22"/>
              </w:numPr>
              <w:spacing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lastRenderedPageBreak/>
              <w:t>Click on login button</w:t>
            </w:r>
          </w:p>
        </w:tc>
      </w:tr>
      <w:tr w:rsidR="004114D7" w:rsidRPr="004114D7" w14:paraId="37B75159" w14:textId="77777777" w:rsidTr="004114D7">
        <w:trPr>
          <w:trHeight w:val="10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F68BD"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bookmarkStart w:id="13" w:name="_a2shen8wyw2s" w:colFirst="0" w:colLast="0"/>
            <w:bookmarkEnd w:id="13"/>
            <w:r w:rsidRPr="004114D7">
              <w:rPr>
                <w:rFonts w:ascii="Times New Roman" w:eastAsia="Times New Roman" w:hAnsi="Times New Roman" w:cs="Times New Roman"/>
                <w:bCs/>
                <w:color w:val="auto"/>
                <w:sz w:val="24"/>
                <w:szCs w:val="24"/>
              </w:rPr>
              <w:lastRenderedPageBreak/>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E4211F3" w14:textId="77777777" w:rsidR="004114D7" w:rsidRPr="004114D7" w:rsidRDefault="004114D7" w:rsidP="004114D7">
            <w:pPr>
              <w:pStyle w:val="Heading2"/>
              <w:keepNext w:val="0"/>
              <w:spacing w:before="240" w:line="292" w:lineRule="auto"/>
              <w:ind w:left="120" w:right="640"/>
              <w:jc w:val="both"/>
              <w:rPr>
                <w:rFonts w:ascii="Times New Roman" w:eastAsia="Times New Roman" w:hAnsi="Times New Roman" w:cs="Times New Roman"/>
                <w:bCs/>
                <w:color w:val="auto"/>
                <w:sz w:val="24"/>
                <w:szCs w:val="24"/>
              </w:rPr>
            </w:pPr>
            <w:bookmarkStart w:id="14" w:name="_xrxgi4ww7jlw" w:colFirst="0" w:colLast="0"/>
            <w:bookmarkEnd w:id="14"/>
            <w:r w:rsidRPr="004114D7">
              <w:rPr>
                <w:rFonts w:ascii="Times New Roman" w:eastAsia="Times New Roman" w:hAnsi="Times New Roman" w:cs="Times New Roman"/>
                <w:bCs/>
                <w:color w:val="auto"/>
                <w:sz w:val="24"/>
                <w:szCs w:val="24"/>
              </w:rPr>
              <w:t>The user is redirected to the error page with a warning “You must provide both username and password”</w:t>
            </w:r>
          </w:p>
        </w:tc>
      </w:tr>
    </w:tbl>
    <w:p w14:paraId="0EB89468"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15" w:name="_dstwhpromv62" w:colFirst="0" w:colLast="0"/>
      <w:bookmarkEnd w:id="15"/>
    </w:p>
    <w:p w14:paraId="5A2221C9"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16" w:name="_s5nlb4cx0gv7" w:colFirst="0" w:colLast="0"/>
      <w:bookmarkEnd w:id="16"/>
    </w:p>
    <w:p w14:paraId="53D1CF5F"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17" w:name="_jzw7ss5ujq8v" w:colFirst="0" w:colLast="0"/>
      <w:bookmarkEnd w:id="17"/>
    </w:p>
    <w:p w14:paraId="6A770B36" w14:textId="439C0753"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i/>
          <w:color w:val="auto"/>
          <w:sz w:val="28"/>
          <w:szCs w:val="28"/>
        </w:rPr>
      </w:pPr>
      <w:r w:rsidRPr="004114D7">
        <w:rPr>
          <w:rFonts w:ascii="Times New Roman" w:eastAsia="Times New Roman" w:hAnsi="Times New Roman" w:cs="Times New Roman"/>
          <w:b/>
          <w:i/>
          <w:color w:val="auto"/>
          <w:sz w:val="28"/>
          <w:szCs w:val="28"/>
        </w:rPr>
        <w:t>1.5 Fail to login the system when providing valid username and empty password</w:t>
      </w:r>
    </w:p>
    <w:p w14:paraId="73F605BC"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12F40F37" w14:textId="77777777" w:rsidTr="004114D7">
        <w:trPr>
          <w:trHeight w:val="1055"/>
        </w:trPr>
        <w:tc>
          <w:tcPr>
            <w:tcW w:w="1880" w:type="dxa"/>
            <w:tcBorders>
              <w:top w:val="nil"/>
              <w:left w:val="nil"/>
              <w:bottom w:val="nil"/>
              <w:right w:val="nil"/>
            </w:tcBorders>
            <w:shd w:val="clear" w:color="auto" w:fill="000000"/>
            <w:tcMar>
              <w:top w:w="100" w:type="dxa"/>
              <w:left w:w="100" w:type="dxa"/>
              <w:bottom w:w="100" w:type="dxa"/>
              <w:right w:w="100" w:type="dxa"/>
            </w:tcMar>
          </w:tcPr>
          <w:p w14:paraId="4046E573" w14:textId="77777777" w:rsidR="004114D7" w:rsidRPr="004114D7" w:rsidRDefault="004114D7" w:rsidP="004114D7">
            <w:pPr>
              <w:pStyle w:val="Heading2"/>
              <w:keepNext w:val="0"/>
              <w:spacing w:after="0" w:line="280" w:lineRule="auto"/>
              <w:ind w:left="24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7ADD32D5" w14:textId="77777777" w:rsidR="004114D7" w:rsidRPr="004114D7" w:rsidRDefault="004114D7" w:rsidP="004114D7">
            <w:pPr>
              <w:pStyle w:val="Heading2"/>
              <w:keepNext w:val="0"/>
              <w:spacing w:after="0"/>
              <w:ind w:left="240" w:right="86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Test case: Fail to login the system when providing valid username and empty password</w:t>
            </w:r>
          </w:p>
        </w:tc>
      </w:tr>
      <w:tr w:rsidR="004114D7" w:rsidRPr="004114D7" w14:paraId="6FD3420E" w14:textId="77777777" w:rsidTr="004114D7">
        <w:trPr>
          <w:trHeight w:val="72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871F2" w14:textId="77777777" w:rsidR="004114D7" w:rsidRPr="004114D7" w:rsidRDefault="004114D7" w:rsidP="004114D7">
            <w:pPr>
              <w:pStyle w:val="Heading2"/>
              <w:keepNext w:val="0"/>
              <w:spacing w:before="240" w:line="292"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13816E5" w14:textId="77777777" w:rsidR="004114D7" w:rsidRPr="004114D7" w:rsidRDefault="004114D7" w:rsidP="004114D7">
            <w:pPr>
              <w:pStyle w:val="Heading2"/>
              <w:keepNext w:val="0"/>
              <w:spacing w:before="240" w:line="292"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The user is not logged in when providing valid username and empty password</w:t>
            </w:r>
          </w:p>
        </w:tc>
      </w:tr>
      <w:tr w:rsidR="004114D7" w:rsidRPr="004114D7" w14:paraId="7C83EC7A"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99FE63"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CC0D3A3"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The user is at the homepage or the login page</w:t>
            </w:r>
          </w:p>
        </w:tc>
      </w:tr>
      <w:tr w:rsidR="004114D7" w:rsidRPr="004114D7" w14:paraId="6304DD06" w14:textId="77777777" w:rsidTr="004114D7">
        <w:trPr>
          <w:trHeight w:val="112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140379" w14:textId="77777777" w:rsidR="004114D7" w:rsidRPr="004114D7" w:rsidRDefault="004114D7" w:rsidP="004114D7">
            <w:pPr>
              <w:pStyle w:val="Heading2"/>
              <w:keepNext w:val="0"/>
              <w:spacing w:after="0" w:line="280"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6D61C3C" w14:textId="77777777" w:rsidR="004114D7" w:rsidRPr="004114D7" w:rsidRDefault="004114D7" w:rsidP="004114D7">
            <w:pPr>
              <w:pStyle w:val="Heading2"/>
              <w:keepNext w:val="0"/>
              <w:numPr>
                <w:ilvl w:val="0"/>
                <w:numId w:val="40"/>
              </w:numPr>
              <w:spacing w:after="0"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Provide valid username in the username textbox</w:t>
            </w:r>
          </w:p>
          <w:p w14:paraId="6F061D8F" w14:textId="77777777" w:rsidR="004114D7" w:rsidRPr="004114D7" w:rsidRDefault="004114D7" w:rsidP="004114D7">
            <w:pPr>
              <w:pStyle w:val="Heading2"/>
              <w:keepNext w:val="0"/>
              <w:numPr>
                <w:ilvl w:val="0"/>
                <w:numId w:val="40"/>
              </w:numPr>
              <w:spacing w:after="0"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Provide empty password in the password textbox</w:t>
            </w:r>
          </w:p>
          <w:p w14:paraId="58A8E924" w14:textId="77777777" w:rsidR="004114D7" w:rsidRPr="004114D7" w:rsidRDefault="004114D7" w:rsidP="004114D7">
            <w:pPr>
              <w:pStyle w:val="Heading2"/>
              <w:keepNext w:val="0"/>
              <w:numPr>
                <w:ilvl w:val="0"/>
                <w:numId w:val="40"/>
              </w:numPr>
              <w:spacing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Click on login button</w:t>
            </w:r>
          </w:p>
        </w:tc>
      </w:tr>
      <w:tr w:rsidR="004114D7" w:rsidRPr="004114D7" w14:paraId="46997489" w14:textId="77777777" w:rsidTr="004114D7">
        <w:trPr>
          <w:trHeight w:val="1271"/>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A00BF1"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bookmarkStart w:id="18" w:name="_tlyk29drw1cz" w:colFirst="0" w:colLast="0"/>
            <w:bookmarkEnd w:id="18"/>
            <w:r w:rsidRPr="004114D7">
              <w:rPr>
                <w:rFonts w:ascii="Times New Roman" w:eastAsia="Times New Roman" w:hAnsi="Times New Roman" w:cs="Times New Roman"/>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2F6F172" w14:textId="77777777" w:rsidR="004114D7" w:rsidRPr="004114D7" w:rsidRDefault="004114D7" w:rsidP="004114D7">
            <w:pPr>
              <w:pStyle w:val="Heading2"/>
              <w:keepNext w:val="0"/>
              <w:spacing w:before="240" w:line="292" w:lineRule="auto"/>
              <w:ind w:left="120" w:right="640"/>
              <w:jc w:val="both"/>
              <w:rPr>
                <w:rFonts w:ascii="Times New Roman" w:eastAsia="Times New Roman" w:hAnsi="Times New Roman" w:cs="Times New Roman"/>
                <w:bCs/>
                <w:color w:val="auto"/>
                <w:sz w:val="24"/>
                <w:szCs w:val="24"/>
              </w:rPr>
            </w:pPr>
            <w:bookmarkStart w:id="19" w:name="_psamf8krno8z" w:colFirst="0" w:colLast="0"/>
            <w:bookmarkEnd w:id="19"/>
            <w:r w:rsidRPr="004114D7">
              <w:rPr>
                <w:rFonts w:ascii="Times New Roman" w:eastAsia="Times New Roman" w:hAnsi="Times New Roman" w:cs="Times New Roman"/>
                <w:bCs/>
                <w:color w:val="auto"/>
                <w:sz w:val="24"/>
                <w:szCs w:val="24"/>
              </w:rPr>
              <w:t>The user is redirected to the error page with a warning “You must provide both username and password”</w:t>
            </w:r>
          </w:p>
        </w:tc>
      </w:tr>
    </w:tbl>
    <w:p w14:paraId="0818889C"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color w:val="auto"/>
          <w:sz w:val="24"/>
          <w:szCs w:val="24"/>
        </w:rPr>
      </w:pPr>
      <w:bookmarkStart w:id="20" w:name="_8cfyfwnmjqfu" w:colFirst="0" w:colLast="0"/>
      <w:bookmarkEnd w:id="20"/>
    </w:p>
    <w:p w14:paraId="303D7E2C" w14:textId="77777777" w:rsidR="004114D7" w:rsidRPr="004114D7" w:rsidRDefault="004114D7" w:rsidP="004114D7">
      <w:pPr>
        <w:spacing w:before="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noProof/>
          <w:color w:val="auto"/>
          <w:sz w:val="24"/>
          <w:szCs w:val="24"/>
        </w:rPr>
        <w:drawing>
          <wp:inline distT="114300" distB="114300" distL="114300" distR="114300" wp14:anchorId="40D8C6FD" wp14:editId="5756BBF0">
            <wp:extent cx="5943600" cy="27940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794000"/>
                    </a:xfrm>
                    <a:prstGeom prst="rect">
                      <a:avLst/>
                    </a:prstGeom>
                    <a:ln/>
                  </pic:spPr>
                </pic:pic>
              </a:graphicData>
            </a:graphic>
          </wp:inline>
        </w:drawing>
      </w:r>
    </w:p>
    <w:p w14:paraId="421E2BFC" w14:textId="77777777" w:rsidR="004114D7" w:rsidRPr="004114D7" w:rsidRDefault="004114D7" w:rsidP="004114D7">
      <w:pPr>
        <w:spacing w:before="220"/>
        <w:jc w:val="both"/>
        <w:rPr>
          <w:rFonts w:ascii="Times New Roman" w:eastAsia="Georgia" w:hAnsi="Times New Roman" w:cs="Times New Roman"/>
          <w:i/>
          <w:color w:val="auto"/>
          <w:szCs w:val="28"/>
        </w:rPr>
      </w:pPr>
      <w:r w:rsidRPr="004114D7">
        <w:rPr>
          <w:rFonts w:ascii="Times New Roman" w:eastAsia="Times New Roman" w:hAnsi="Times New Roman" w:cs="Times New Roman"/>
          <w:color w:val="auto"/>
          <w:sz w:val="32"/>
          <w:szCs w:val="32"/>
        </w:rPr>
        <w:t>2.</w:t>
      </w:r>
      <w:r w:rsidRPr="004114D7">
        <w:rPr>
          <w:rFonts w:ascii="Times New Roman" w:eastAsia="Times New Roman" w:hAnsi="Times New Roman" w:cs="Times New Roman"/>
          <w:color w:val="auto"/>
          <w:sz w:val="14"/>
          <w:szCs w:val="14"/>
        </w:rPr>
        <w:t xml:space="preserve">    </w:t>
      </w:r>
      <w:r w:rsidRPr="004114D7">
        <w:rPr>
          <w:rFonts w:ascii="Times New Roman" w:eastAsia="Times New Roman" w:hAnsi="Times New Roman" w:cs="Times New Roman"/>
          <w:color w:val="auto"/>
          <w:sz w:val="32"/>
          <w:szCs w:val="32"/>
        </w:rPr>
        <w:t>Test Cases of Manage Staff Information use case</w:t>
      </w:r>
    </w:p>
    <w:p w14:paraId="1A8A3FC3"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i/>
          <w:color w:val="auto"/>
          <w:sz w:val="28"/>
          <w:szCs w:val="28"/>
        </w:rPr>
      </w:pPr>
      <w:bookmarkStart w:id="21" w:name="_mfcg619q1c59" w:colFirst="0" w:colLast="0"/>
      <w:bookmarkEnd w:id="21"/>
      <w:r w:rsidRPr="004114D7">
        <w:rPr>
          <w:rFonts w:ascii="Times New Roman" w:eastAsia="Times New Roman" w:hAnsi="Times New Roman" w:cs="Times New Roman"/>
          <w:b/>
          <w:i/>
          <w:color w:val="auto"/>
          <w:sz w:val="28"/>
          <w:szCs w:val="28"/>
        </w:rPr>
        <w:t>2.1 Add a lecturer with valid information successfully</w:t>
      </w:r>
    </w:p>
    <w:p w14:paraId="44BCCDD1" w14:textId="77777777" w:rsidR="004114D7" w:rsidRPr="004114D7" w:rsidRDefault="004114D7" w:rsidP="004114D7">
      <w:pPr>
        <w:jc w:val="both"/>
        <w:rPr>
          <w:rFonts w:ascii="Times New Roman" w:hAnsi="Times New Roman" w:cs="Times New Roman"/>
          <w:b w:val="0"/>
          <w:bCs/>
          <w:color w:val="auto"/>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65"/>
        <w:gridCol w:w="7280"/>
      </w:tblGrid>
      <w:tr w:rsidR="004114D7" w:rsidRPr="004114D7" w14:paraId="19A14C21" w14:textId="77777777" w:rsidTr="004114D7">
        <w:trPr>
          <w:trHeight w:val="740"/>
        </w:trPr>
        <w:tc>
          <w:tcPr>
            <w:tcW w:w="1865" w:type="dxa"/>
            <w:tcBorders>
              <w:top w:val="nil"/>
              <w:left w:val="nil"/>
              <w:bottom w:val="nil"/>
              <w:right w:val="nil"/>
            </w:tcBorders>
            <w:shd w:val="clear" w:color="auto" w:fill="000000"/>
            <w:tcMar>
              <w:top w:w="100" w:type="dxa"/>
              <w:left w:w="100" w:type="dxa"/>
              <w:bottom w:w="100" w:type="dxa"/>
              <w:right w:w="100" w:type="dxa"/>
            </w:tcMar>
          </w:tcPr>
          <w:p w14:paraId="1A30AAB0" w14:textId="77777777" w:rsidR="004114D7" w:rsidRPr="004114D7" w:rsidRDefault="004114D7" w:rsidP="004114D7">
            <w:pPr>
              <w:ind w:left="24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Name</w:t>
            </w:r>
          </w:p>
        </w:tc>
        <w:tc>
          <w:tcPr>
            <w:tcW w:w="7280" w:type="dxa"/>
            <w:tcBorders>
              <w:top w:val="nil"/>
              <w:left w:val="nil"/>
              <w:bottom w:val="nil"/>
              <w:right w:val="nil"/>
            </w:tcBorders>
            <w:shd w:val="clear" w:color="auto" w:fill="000000"/>
            <w:tcMar>
              <w:top w:w="100" w:type="dxa"/>
              <w:left w:w="100" w:type="dxa"/>
              <w:bottom w:w="100" w:type="dxa"/>
              <w:right w:w="100" w:type="dxa"/>
            </w:tcMar>
          </w:tcPr>
          <w:p w14:paraId="5810DAA8" w14:textId="77777777" w:rsidR="004114D7" w:rsidRPr="004114D7" w:rsidRDefault="004114D7" w:rsidP="004114D7">
            <w:pPr>
              <w:ind w:left="24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Test case: Add a lecturer with valid information successfully</w:t>
            </w:r>
          </w:p>
        </w:tc>
      </w:tr>
      <w:tr w:rsidR="004114D7" w:rsidRPr="004114D7" w14:paraId="6E2B1410" w14:textId="77777777" w:rsidTr="004114D7">
        <w:trPr>
          <w:trHeight w:val="710"/>
        </w:trPr>
        <w:tc>
          <w:tcPr>
            <w:tcW w:w="1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F25372" w14:textId="77777777" w:rsidR="004114D7" w:rsidRPr="004114D7" w:rsidRDefault="004114D7" w:rsidP="004114D7">
            <w:pPr>
              <w:spacing w:before="240" w:after="240" w:line="292" w:lineRule="auto"/>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 xml:space="preserve">  Requirement</w:t>
            </w:r>
          </w:p>
        </w:tc>
        <w:tc>
          <w:tcPr>
            <w:tcW w:w="7280" w:type="dxa"/>
            <w:tcBorders>
              <w:top w:val="nil"/>
              <w:left w:val="nil"/>
              <w:bottom w:val="single" w:sz="8" w:space="0" w:color="000000"/>
              <w:right w:val="single" w:sz="8" w:space="0" w:color="000000"/>
            </w:tcBorders>
            <w:tcMar>
              <w:top w:w="100" w:type="dxa"/>
              <w:left w:w="100" w:type="dxa"/>
              <w:bottom w:w="100" w:type="dxa"/>
              <w:right w:w="100" w:type="dxa"/>
            </w:tcMar>
          </w:tcPr>
          <w:p w14:paraId="7A7824DC" w14:textId="77777777" w:rsidR="004114D7" w:rsidRPr="004114D7" w:rsidRDefault="004114D7" w:rsidP="004114D7">
            <w:pPr>
              <w:spacing w:before="240" w:after="240" w:line="292" w:lineRule="auto"/>
              <w:ind w:left="12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All fields are filled with valid data</w:t>
            </w:r>
          </w:p>
        </w:tc>
      </w:tr>
      <w:tr w:rsidR="004114D7" w:rsidRPr="004114D7" w14:paraId="68BFF77A" w14:textId="77777777" w:rsidTr="004114D7">
        <w:trPr>
          <w:trHeight w:val="770"/>
        </w:trPr>
        <w:tc>
          <w:tcPr>
            <w:tcW w:w="1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DABAB" w14:textId="77777777" w:rsidR="004114D7" w:rsidRPr="004114D7" w:rsidRDefault="004114D7" w:rsidP="004114D7">
            <w:pPr>
              <w:spacing w:after="240"/>
              <w:ind w:left="12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Preconditions</w:t>
            </w:r>
          </w:p>
        </w:tc>
        <w:tc>
          <w:tcPr>
            <w:tcW w:w="7280" w:type="dxa"/>
            <w:tcBorders>
              <w:top w:val="nil"/>
              <w:left w:val="nil"/>
              <w:bottom w:val="single" w:sz="8" w:space="0" w:color="000000"/>
              <w:right w:val="single" w:sz="8" w:space="0" w:color="000000"/>
            </w:tcBorders>
            <w:tcMar>
              <w:top w:w="100" w:type="dxa"/>
              <w:left w:w="100" w:type="dxa"/>
              <w:bottom w:w="100" w:type="dxa"/>
              <w:right w:w="100" w:type="dxa"/>
            </w:tcMar>
          </w:tcPr>
          <w:p w14:paraId="729F6A5A" w14:textId="77777777" w:rsidR="004114D7" w:rsidRPr="004114D7" w:rsidRDefault="004114D7" w:rsidP="004114D7">
            <w:pPr>
              <w:spacing w:after="240"/>
              <w:ind w:left="12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The webpage that allows user to input information of a lecturer is displayed</w:t>
            </w:r>
          </w:p>
        </w:tc>
      </w:tr>
      <w:tr w:rsidR="004114D7" w:rsidRPr="004114D7" w14:paraId="02257D6B" w14:textId="77777777" w:rsidTr="004114D7">
        <w:trPr>
          <w:trHeight w:val="1515"/>
        </w:trPr>
        <w:tc>
          <w:tcPr>
            <w:tcW w:w="1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85FC08" w14:textId="77777777" w:rsidR="004114D7" w:rsidRPr="004114D7" w:rsidRDefault="004114D7" w:rsidP="004114D7">
            <w:pPr>
              <w:spacing w:before="240" w:after="240" w:line="291" w:lineRule="auto"/>
              <w:ind w:left="22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Steps</w:t>
            </w:r>
          </w:p>
        </w:tc>
        <w:tc>
          <w:tcPr>
            <w:tcW w:w="7280" w:type="dxa"/>
            <w:tcBorders>
              <w:top w:val="nil"/>
              <w:left w:val="nil"/>
              <w:bottom w:val="single" w:sz="8" w:space="0" w:color="000000"/>
              <w:right w:val="single" w:sz="8" w:space="0" w:color="000000"/>
            </w:tcBorders>
            <w:tcMar>
              <w:top w:w="100" w:type="dxa"/>
              <w:left w:w="100" w:type="dxa"/>
              <w:bottom w:w="100" w:type="dxa"/>
              <w:right w:w="100" w:type="dxa"/>
            </w:tcMar>
          </w:tcPr>
          <w:p w14:paraId="5A228A48" w14:textId="77777777" w:rsidR="004114D7" w:rsidRPr="004114D7" w:rsidRDefault="004114D7" w:rsidP="004114D7">
            <w:pPr>
              <w:numPr>
                <w:ilvl w:val="0"/>
                <w:numId w:val="34"/>
              </w:numPr>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Provide lecturer’s email address</w:t>
            </w:r>
          </w:p>
          <w:p w14:paraId="7A1FE204" w14:textId="77777777" w:rsidR="004114D7" w:rsidRPr="004114D7" w:rsidRDefault="004114D7" w:rsidP="004114D7">
            <w:pPr>
              <w:numPr>
                <w:ilvl w:val="0"/>
                <w:numId w:val="34"/>
              </w:numPr>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Choose lecturer’s Username</w:t>
            </w:r>
          </w:p>
          <w:p w14:paraId="342EA8F1" w14:textId="77777777" w:rsidR="004114D7" w:rsidRPr="004114D7" w:rsidRDefault="004114D7" w:rsidP="004114D7">
            <w:pPr>
              <w:numPr>
                <w:ilvl w:val="0"/>
                <w:numId w:val="34"/>
              </w:numPr>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Choose lecturer’s Password for future authentication</w:t>
            </w:r>
          </w:p>
          <w:p w14:paraId="7D13F831" w14:textId="77777777" w:rsidR="004114D7" w:rsidRPr="004114D7" w:rsidRDefault="004114D7" w:rsidP="004114D7">
            <w:pPr>
              <w:numPr>
                <w:ilvl w:val="0"/>
                <w:numId w:val="34"/>
              </w:numPr>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Provide lecturer’s Name and Address</w:t>
            </w:r>
          </w:p>
        </w:tc>
      </w:tr>
      <w:tr w:rsidR="004114D7" w:rsidRPr="004114D7" w14:paraId="3619B623" w14:textId="77777777" w:rsidTr="004114D7">
        <w:trPr>
          <w:trHeight w:val="1745"/>
        </w:trPr>
        <w:tc>
          <w:tcPr>
            <w:tcW w:w="1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493108" w14:textId="77777777" w:rsidR="004114D7" w:rsidRPr="004114D7" w:rsidRDefault="004114D7" w:rsidP="004114D7">
            <w:pPr>
              <w:spacing w:before="240" w:after="240" w:line="291" w:lineRule="auto"/>
              <w:ind w:left="12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lastRenderedPageBreak/>
              <w:t>Expected results</w:t>
            </w:r>
          </w:p>
        </w:tc>
        <w:tc>
          <w:tcPr>
            <w:tcW w:w="7280" w:type="dxa"/>
            <w:tcBorders>
              <w:top w:val="nil"/>
              <w:left w:val="nil"/>
              <w:bottom w:val="single" w:sz="8" w:space="0" w:color="000000"/>
              <w:right w:val="single" w:sz="8" w:space="0" w:color="000000"/>
            </w:tcBorders>
            <w:tcMar>
              <w:top w:w="100" w:type="dxa"/>
              <w:left w:w="100" w:type="dxa"/>
              <w:bottom w:w="100" w:type="dxa"/>
              <w:right w:w="100" w:type="dxa"/>
            </w:tcMar>
          </w:tcPr>
          <w:p w14:paraId="59EB04D5" w14:textId="77777777" w:rsidR="004114D7" w:rsidRPr="004114D7" w:rsidRDefault="004114D7" w:rsidP="004114D7">
            <w:pPr>
              <w:numPr>
                <w:ilvl w:val="0"/>
                <w:numId w:val="25"/>
              </w:numPr>
              <w:spacing w:before="240"/>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The lecturer’s info is added to the system</w:t>
            </w:r>
          </w:p>
          <w:p w14:paraId="282532C7" w14:textId="77777777" w:rsidR="004114D7" w:rsidRPr="004114D7" w:rsidRDefault="004114D7" w:rsidP="004114D7">
            <w:pPr>
              <w:numPr>
                <w:ilvl w:val="0"/>
                <w:numId w:val="25"/>
              </w:numPr>
              <w:spacing w:after="240"/>
              <w:jc w:val="both"/>
              <w:rPr>
                <w:rFonts w:ascii="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summary of lecturer’s information has been added to the system is displayed</w:t>
            </w:r>
          </w:p>
        </w:tc>
      </w:tr>
    </w:tbl>
    <w:p w14:paraId="136D3F40"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61202841"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22" w:name="_dvc2ohrttk07" w:colFirst="0" w:colLast="0"/>
      <w:bookmarkEnd w:id="22"/>
      <w:r w:rsidRPr="004114D7">
        <w:rPr>
          <w:rFonts w:ascii="Times New Roman" w:eastAsia="Times New Roman" w:hAnsi="Times New Roman" w:cs="Times New Roman"/>
          <w:bCs/>
          <w:i/>
          <w:noProof/>
          <w:color w:val="auto"/>
          <w:sz w:val="28"/>
          <w:szCs w:val="28"/>
        </w:rPr>
        <w:drawing>
          <wp:inline distT="114300" distB="114300" distL="114300" distR="114300" wp14:anchorId="3574D2D6" wp14:editId="5DC91DC1">
            <wp:extent cx="5943600" cy="2794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794000"/>
                    </a:xfrm>
                    <a:prstGeom prst="rect">
                      <a:avLst/>
                    </a:prstGeom>
                    <a:ln/>
                  </pic:spPr>
                </pic:pic>
              </a:graphicData>
            </a:graphic>
          </wp:inline>
        </w:drawing>
      </w:r>
    </w:p>
    <w:p w14:paraId="29B533AF"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23" w:name="_hyc7yv77604b" w:colFirst="0" w:colLast="0"/>
      <w:bookmarkEnd w:id="23"/>
      <w:r w:rsidRPr="004114D7">
        <w:rPr>
          <w:rFonts w:ascii="Times New Roman" w:eastAsia="Times New Roman" w:hAnsi="Times New Roman" w:cs="Times New Roman"/>
          <w:bCs/>
          <w:i/>
          <w:noProof/>
          <w:color w:val="auto"/>
          <w:sz w:val="28"/>
          <w:szCs w:val="28"/>
        </w:rPr>
        <w:drawing>
          <wp:inline distT="114300" distB="114300" distL="114300" distR="114300" wp14:anchorId="07874FEE" wp14:editId="6D1216A1">
            <wp:extent cx="5943600" cy="2806700"/>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2806700"/>
                    </a:xfrm>
                    <a:prstGeom prst="rect">
                      <a:avLst/>
                    </a:prstGeom>
                    <a:ln/>
                  </pic:spPr>
                </pic:pic>
              </a:graphicData>
            </a:graphic>
          </wp:inline>
        </w:drawing>
      </w:r>
      <w:bookmarkStart w:id="24" w:name="_6sh712x8gnn" w:colFirst="0" w:colLast="0"/>
      <w:bookmarkEnd w:id="24"/>
    </w:p>
    <w:p w14:paraId="2C181A12" w14:textId="1B810AD0"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i/>
          <w:color w:val="auto"/>
          <w:sz w:val="28"/>
          <w:szCs w:val="28"/>
        </w:rPr>
      </w:pPr>
      <w:r w:rsidRPr="004114D7">
        <w:rPr>
          <w:rFonts w:ascii="Times New Roman" w:eastAsia="Times New Roman" w:hAnsi="Times New Roman" w:cs="Times New Roman"/>
          <w:b/>
          <w:i/>
          <w:color w:val="auto"/>
          <w:sz w:val="28"/>
          <w:szCs w:val="28"/>
        </w:rPr>
        <w:t>2.2 Fail to add a lecturer when one or some or all fields are empty</w:t>
      </w:r>
    </w:p>
    <w:p w14:paraId="33ACEFEB"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38B4845D" w14:textId="77777777" w:rsidTr="004114D7">
        <w:trPr>
          <w:trHeight w:val="770"/>
        </w:trPr>
        <w:tc>
          <w:tcPr>
            <w:tcW w:w="1880" w:type="dxa"/>
            <w:tcBorders>
              <w:top w:val="nil"/>
              <w:left w:val="nil"/>
              <w:bottom w:val="nil"/>
              <w:right w:val="nil"/>
            </w:tcBorders>
            <w:shd w:val="clear" w:color="auto" w:fill="000000"/>
            <w:tcMar>
              <w:top w:w="100" w:type="dxa"/>
              <w:left w:w="100" w:type="dxa"/>
              <w:bottom w:w="100" w:type="dxa"/>
              <w:right w:w="100" w:type="dxa"/>
            </w:tcMar>
          </w:tcPr>
          <w:p w14:paraId="0C7CD9E0"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lastRenderedPageBreak/>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2CBF0F23"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Fail to add a lecturer when one or some or all fields are empty</w:t>
            </w:r>
          </w:p>
        </w:tc>
      </w:tr>
      <w:tr w:rsidR="004114D7" w:rsidRPr="004114D7" w14:paraId="7026D1E8"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6A4AD" w14:textId="77777777" w:rsidR="004114D7" w:rsidRPr="004114D7" w:rsidRDefault="004114D7" w:rsidP="004114D7">
            <w:p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 xml:space="preserve"> 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1283FDD"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Not all fields are filled with data</w:t>
            </w:r>
          </w:p>
        </w:tc>
      </w:tr>
      <w:tr w:rsidR="004114D7" w:rsidRPr="004114D7" w14:paraId="1CA8452A" w14:textId="77777777" w:rsidTr="004114D7">
        <w:trPr>
          <w:trHeight w:val="74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4FAA98" w14:textId="77777777" w:rsidR="004114D7" w:rsidRPr="004114D7"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7503FB1" w14:textId="77777777" w:rsidR="004114D7" w:rsidRPr="004114D7"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webpage that allows user to input information of a department is displayed</w:t>
            </w:r>
          </w:p>
        </w:tc>
      </w:tr>
      <w:tr w:rsidR="004114D7" w:rsidRPr="004114D7" w14:paraId="5FB47BAD" w14:textId="77777777" w:rsidTr="004114D7">
        <w:trPr>
          <w:trHeight w:val="238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722A41"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CCC032F" w14:textId="0D72576E" w:rsidR="004114D7" w:rsidRPr="004114D7" w:rsidRDefault="004114D7" w:rsidP="004114D7">
            <w:pPr>
              <w:pStyle w:val="ListParagraph"/>
              <w:numPr>
                <w:ilvl w:val="0"/>
                <w:numId w:val="49"/>
              </w:numPr>
              <w:spacing w:before="240" w:line="291" w:lineRule="auto"/>
              <w:jc w:val="both"/>
              <w:rPr>
                <w:rFonts w:ascii="Times New Roman" w:eastAsia="Times New Roman" w:hAnsi="Times New Roman" w:cs="Times New Roman"/>
                <w:b w:val="0"/>
                <w:bCs/>
                <w:color w:val="auto"/>
              </w:rPr>
            </w:pPr>
            <w:r w:rsidRPr="004114D7">
              <w:rPr>
                <w:rFonts w:ascii="Times New Roman" w:eastAsia="Times New Roman" w:hAnsi="Times New Roman" w:cs="Times New Roman"/>
                <w:b w:val="0"/>
                <w:bCs/>
                <w:color w:val="auto"/>
                <w:sz w:val="24"/>
                <w:szCs w:val="24"/>
              </w:rPr>
              <w:t>Provide empty lecturer’s name in the name textbox or/and</w:t>
            </w:r>
          </w:p>
          <w:p w14:paraId="39A320C7" w14:textId="77777777" w:rsidR="004114D7" w:rsidRPr="004114D7" w:rsidRDefault="004114D7" w:rsidP="004114D7">
            <w:pPr>
              <w:pStyle w:val="ListParagraph"/>
              <w:numPr>
                <w:ilvl w:val="0"/>
                <w:numId w:val="49"/>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Choose empty lecturer’s password or/and</w:t>
            </w:r>
          </w:p>
          <w:p w14:paraId="422D5220" w14:textId="77777777" w:rsidR="004114D7" w:rsidRPr="004114D7" w:rsidRDefault="004114D7" w:rsidP="004114D7">
            <w:pPr>
              <w:pStyle w:val="ListParagraph"/>
              <w:numPr>
                <w:ilvl w:val="0"/>
                <w:numId w:val="49"/>
              </w:numPr>
              <w:spacing w:after="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Provide empty lecturer’s first name, last name and Address</w:t>
            </w:r>
          </w:p>
        </w:tc>
      </w:tr>
      <w:tr w:rsidR="004114D7" w:rsidRPr="004114D7" w14:paraId="387471FA" w14:textId="77777777" w:rsidTr="004114D7">
        <w:trPr>
          <w:trHeight w:val="1137"/>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F984D3"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bookmarkStart w:id="25" w:name="_cp91p35wc51e" w:colFirst="0" w:colLast="0"/>
            <w:bookmarkEnd w:id="25"/>
            <w:r w:rsidRPr="004114D7">
              <w:rPr>
                <w:rFonts w:ascii="Times New Roman" w:eastAsia="Times New Roman" w:hAnsi="Times New Roman" w:cs="Times New Roman"/>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6469587C" w14:textId="77777777" w:rsidR="004114D7" w:rsidRPr="004114D7" w:rsidRDefault="004114D7" w:rsidP="004114D7">
            <w:pPr>
              <w:spacing w:before="240" w:after="240" w:line="291" w:lineRule="auto"/>
              <w:ind w:left="1440" w:hanging="36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system fails to add any information to the database</w:t>
            </w:r>
          </w:p>
        </w:tc>
      </w:tr>
    </w:tbl>
    <w:p w14:paraId="664550FF"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Cs/>
          <w:i/>
          <w:color w:val="auto"/>
          <w:sz w:val="28"/>
          <w:szCs w:val="28"/>
        </w:rPr>
      </w:pPr>
      <w:bookmarkStart w:id="26" w:name="_ir0jqytlvsi2" w:colFirst="0" w:colLast="0"/>
      <w:bookmarkEnd w:id="26"/>
      <w:r w:rsidRPr="004114D7">
        <w:rPr>
          <w:rFonts w:ascii="Times New Roman" w:eastAsia="Times New Roman" w:hAnsi="Times New Roman" w:cs="Times New Roman"/>
          <w:bCs/>
          <w:i/>
          <w:noProof/>
          <w:color w:val="auto"/>
          <w:sz w:val="28"/>
          <w:szCs w:val="28"/>
        </w:rPr>
        <w:drawing>
          <wp:inline distT="114300" distB="114300" distL="114300" distR="114300" wp14:anchorId="69FB0F07" wp14:editId="5F7C7926">
            <wp:extent cx="5943600" cy="27813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2781300"/>
                    </a:xfrm>
                    <a:prstGeom prst="rect">
                      <a:avLst/>
                    </a:prstGeom>
                    <a:ln/>
                  </pic:spPr>
                </pic:pic>
              </a:graphicData>
            </a:graphic>
          </wp:inline>
        </w:drawing>
      </w:r>
    </w:p>
    <w:p w14:paraId="0C4123ED" w14:textId="77777777" w:rsidR="004114D7" w:rsidRPr="004114D7" w:rsidRDefault="004114D7" w:rsidP="004114D7">
      <w:pPr>
        <w:pStyle w:val="Heading2"/>
        <w:keepNext w:val="0"/>
        <w:spacing w:before="240" w:after="60" w:line="280" w:lineRule="auto"/>
        <w:ind w:right="960"/>
        <w:jc w:val="both"/>
        <w:rPr>
          <w:rFonts w:ascii="Times New Roman" w:eastAsia="Times New Roman" w:hAnsi="Times New Roman" w:cs="Times New Roman"/>
          <w:b/>
          <w:color w:val="auto"/>
          <w:sz w:val="24"/>
          <w:szCs w:val="24"/>
        </w:rPr>
      </w:pPr>
      <w:bookmarkStart w:id="27" w:name="_vuvxjk8v5u70" w:colFirst="0" w:colLast="0"/>
      <w:bookmarkEnd w:id="27"/>
      <w:r w:rsidRPr="004114D7">
        <w:rPr>
          <w:rFonts w:ascii="Times New Roman" w:eastAsia="Times New Roman" w:hAnsi="Times New Roman" w:cs="Times New Roman"/>
          <w:b/>
          <w:i/>
          <w:color w:val="auto"/>
          <w:sz w:val="28"/>
          <w:szCs w:val="28"/>
        </w:rPr>
        <w:t>2.3</w:t>
      </w:r>
      <w:r w:rsidRPr="004114D7">
        <w:rPr>
          <w:rFonts w:ascii="Times New Roman" w:eastAsia="Times New Roman" w:hAnsi="Times New Roman" w:cs="Times New Roman"/>
          <w:b/>
          <w:color w:val="auto"/>
          <w:sz w:val="14"/>
          <w:szCs w:val="14"/>
        </w:rPr>
        <w:t xml:space="preserve">   </w:t>
      </w:r>
      <w:r w:rsidRPr="004114D7">
        <w:rPr>
          <w:rFonts w:ascii="Times New Roman" w:eastAsia="Times New Roman" w:hAnsi="Times New Roman" w:cs="Times New Roman"/>
          <w:b/>
          <w:i/>
          <w:color w:val="auto"/>
          <w:sz w:val="28"/>
          <w:szCs w:val="28"/>
        </w:rPr>
        <w:t>Look for a lecturer</w:t>
      </w: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09169750" w14:textId="77777777" w:rsidTr="004114D7">
        <w:trPr>
          <w:trHeight w:val="740"/>
        </w:trPr>
        <w:tc>
          <w:tcPr>
            <w:tcW w:w="1880" w:type="dxa"/>
            <w:tcBorders>
              <w:top w:val="nil"/>
              <w:left w:val="nil"/>
              <w:bottom w:val="nil"/>
              <w:right w:val="nil"/>
            </w:tcBorders>
            <w:shd w:val="clear" w:color="auto" w:fill="000000"/>
            <w:tcMar>
              <w:top w:w="100" w:type="dxa"/>
              <w:left w:w="100" w:type="dxa"/>
              <w:bottom w:w="100" w:type="dxa"/>
              <w:right w:w="100" w:type="dxa"/>
            </w:tcMar>
          </w:tcPr>
          <w:p w14:paraId="3A0BF40B" w14:textId="77777777" w:rsidR="004114D7" w:rsidRPr="004114D7" w:rsidRDefault="004114D7" w:rsidP="004114D7">
            <w:pPr>
              <w:pStyle w:val="Heading2"/>
              <w:keepNext w:val="0"/>
              <w:spacing w:after="0" w:line="280" w:lineRule="auto"/>
              <w:ind w:left="24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lastRenderedPageBreak/>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779E25A1" w14:textId="77777777" w:rsidR="004114D7" w:rsidRPr="004114D7" w:rsidRDefault="004114D7" w:rsidP="004114D7">
            <w:pPr>
              <w:pStyle w:val="Heading2"/>
              <w:keepNext w:val="0"/>
              <w:spacing w:after="0" w:line="280" w:lineRule="auto"/>
              <w:ind w:left="24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Test case: Look for a lecturer</w:t>
            </w:r>
          </w:p>
        </w:tc>
      </w:tr>
      <w:tr w:rsidR="004114D7" w:rsidRPr="004114D7" w14:paraId="5A3BAF0B" w14:textId="77777777" w:rsidTr="004114D7">
        <w:trPr>
          <w:trHeight w:val="102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B79B6C" w14:textId="77777777" w:rsidR="004114D7" w:rsidRPr="004114D7" w:rsidRDefault="004114D7" w:rsidP="004114D7">
            <w:pPr>
              <w:pStyle w:val="Heading2"/>
              <w:keepNext w:val="0"/>
              <w:spacing w:before="240" w:line="292"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8D26364" w14:textId="77777777" w:rsidR="004114D7" w:rsidRPr="004114D7" w:rsidRDefault="004114D7" w:rsidP="004114D7">
            <w:pPr>
              <w:pStyle w:val="Heading2"/>
              <w:keepNext w:val="0"/>
              <w:spacing w:before="240"/>
              <w:ind w:left="120" w:right="28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When an admin wants to update or delete a lecturer, he/she has to look for information of the lecturer he/she wants to delete or modify information.</w:t>
            </w:r>
          </w:p>
        </w:tc>
      </w:tr>
      <w:tr w:rsidR="004114D7" w:rsidRPr="004114D7" w14:paraId="423CE3EE" w14:textId="77777777" w:rsidTr="004114D7">
        <w:trPr>
          <w:trHeight w:val="10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B73048"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4C41A98" w14:textId="77777777" w:rsidR="004114D7" w:rsidRPr="004114D7" w:rsidRDefault="004114D7" w:rsidP="004114D7">
            <w:pPr>
              <w:pStyle w:val="Heading2"/>
              <w:keepNext w:val="0"/>
              <w:spacing w:before="240"/>
              <w:ind w:left="120" w:right="1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The webpage allows the admin to look for information about a lecturer and update or delete lecturer’s information from the portal.</w:t>
            </w:r>
          </w:p>
        </w:tc>
      </w:tr>
      <w:tr w:rsidR="004114D7" w:rsidRPr="004114D7" w14:paraId="69D8199C" w14:textId="77777777" w:rsidTr="004114D7">
        <w:trPr>
          <w:trHeight w:val="73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00E978" w14:textId="77777777" w:rsidR="004114D7" w:rsidRPr="004114D7" w:rsidRDefault="004114D7" w:rsidP="004114D7">
            <w:pPr>
              <w:pStyle w:val="Heading2"/>
              <w:keepNext w:val="0"/>
              <w:spacing w:before="240" w:line="292" w:lineRule="auto"/>
              <w:ind w:left="220"/>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F09696C" w14:textId="77777777" w:rsidR="004114D7" w:rsidRPr="004114D7" w:rsidRDefault="004114D7" w:rsidP="004114D7">
            <w:pPr>
              <w:pStyle w:val="Heading2"/>
              <w:keepNext w:val="0"/>
              <w:numPr>
                <w:ilvl w:val="0"/>
                <w:numId w:val="45"/>
              </w:numPr>
              <w:spacing w:after="0" w:line="280" w:lineRule="auto"/>
              <w:jc w:val="both"/>
              <w:rPr>
                <w:rFonts w:ascii="Times New Roman" w:eastAsia="Times New Roman" w:hAnsi="Times New Roman" w:cs="Times New Roman"/>
                <w:bCs/>
                <w:color w:val="auto"/>
                <w:sz w:val="24"/>
                <w:szCs w:val="24"/>
              </w:rPr>
            </w:pPr>
            <w:r w:rsidRPr="004114D7">
              <w:rPr>
                <w:rFonts w:ascii="Times New Roman" w:eastAsia="Times New Roman" w:hAnsi="Times New Roman" w:cs="Times New Roman"/>
                <w:bCs/>
                <w:color w:val="auto"/>
                <w:sz w:val="24"/>
                <w:szCs w:val="24"/>
              </w:rPr>
              <w:t xml:space="preserve">Admin has to navigate to manage staff to look for lecturer’s information </w:t>
            </w:r>
          </w:p>
          <w:p w14:paraId="271E435B" w14:textId="77777777" w:rsidR="004114D7" w:rsidRPr="004114D7" w:rsidRDefault="004114D7" w:rsidP="004114D7">
            <w:pPr>
              <w:numPr>
                <w:ilvl w:val="0"/>
                <w:numId w:val="45"/>
              </w:numPr>
              <w:spacing w:line="240" w:lineRule="auto"/>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Admin can check all the info provided by the staff during registration</w:t>
            </w:r>
          </w:p>
          <w:p w14:paraId="4F0ABBEC" w14:textId="77777777" w:rsidR="004114D7" w:rsidRPr="004114D7" w:rsidRDefault="004114D7" w:rsidP="004114D7">
            <w:pPr>
              <w:numPr>
                <w:ilvl w:val="0"/>
                <w:numId w:val="45"/>
              </w:numPr>
              <w:spacing w:line="240" w:lineRule="auto"/>
              <w:jc w:val="both"/>
              <w:rPr>
                <w:rFonts w:ascii="Times New Roman" w:hAnsi="Times New Roman" w:cs="Times New Roman"/>
                <w:b w:val="0"/>
                <w:bCs/>
                <w:color w:val="auto"/>
                <w:sz w:val="24"/>
                <w:szCs w:val="24"/>
              </w:rPr>
            </w:pPr>
            <w:r w:rsidRPr="004114D7">
              <w:rPr>
                <w:rFonts w:ascii="Times New Roman" w:hAnsi="Times New Roman" w:cs="Times New Roman"/>
                <w:b w:val="0"/>
                <w:bCs/>
                <w:color w:val="auto"/>
                <w:sz w:val="24"/>
                <w:szCs w:val="24"/>
              </w:rPr>
              <w:t>Admin can edit or delete the information provided by the staff</w:t>
            </w:r>
          </w:p>
        </w:tc>
      </w:tr>
      <w:tr w:rsidR="004114D7" w:rsidRPr="004114D7" w14:paraId="3A1FA165"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5B5D73"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bookmarkStart w:id="28" w:name="_ux8r1cm1mwm4" w:colFirst="0" w:colLast="0"/>
            <w:bookmarkEnd w:id="28"/>
            <w:r w:rsidRPr="004114D7">
              <w:rPr>
                <w:rFonts w:ascii="Times New Roman" w:eastAsia="Times New Roman" w:hAnsi="Times New Roman" w:cs="Times New Roman"/>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61CCE35" w14:textId="77777777" w:rsidR="004114D7" w:rsidRPr="004114D7" w:rsidRDefault="004114D7" w:rsidP="004114D7">
            <w:pPr>
              <w:pStyle w:val="Heading2"/>
              <w:keepNext w:val="0"/>
              <w:spacing w:before="240" w:line="291" w:lineRule="auto"/>
              <w:ind w:left="120"/>
              <w:jc w:val="both"/>
              <w:rPr>
                <w:rFonts w:ascii="Times New Roman" w:eastAsia="Times New Roman" w:hAnsi="Times New Roman" w:cs="Times New Roman"/>
                <w:bCs/>
                <w:color w:val="auto"/>
                <w:sz w:val="24"/>
                <w:szCs w:val="24"/>
              </w:rPr>
            </w:pPr>
            <w:bookmarkStart w:id="29" w:name="_7wwva5hieff6" w:colFirst="0" w:colLast="0"/>
            <w:bookmarkEnd w:id="29"/>
            <w:r w:rsidRPr="004114D7">
              <w:rPr>
                <w:rFonts w:ascii="Times New Roman" w:eastAsia="Times New Roman" w:hAnsi="Times New Roman" w:cs="Times New Roman"/>
                <w:bCs/>
                <w:color w:val="auto"/>
                <w:sz w:val="24"/>
                <w:szCs w:val="24"/>
              </w:rPr>
              <w:t xml:space="preserve">    1. Information of the select lecturer is displayed</w:t>
            </w:r>
          </w:p>
        </w:tc>
      </w:tr>
    </w:tbl>
    <w:p w14:paraId="6A7F66DF" w14:textId="77777777" w:rsidR="004114D7" w:rsidRPr="004114D7" w:rsidRDefault="004114D7" w:rsidP="004114D7">
      <w:pPr>
        <w:jc w:val="both"/>
        <w:rPr>
          <w:rFonts w:ascii="Times New Roman" w:hAnsi="Times New Roman" w:cs="Times New Roman"/>
          <w:b w:val="0"/>
          <w:bCs/>
          <w:color w:val="auto"/>
        </w:rPr>
      </w:pPr>
    </w:p>
    <w:p w14:paraId="349A6848" w14:textId="77777777" w:rsidR="004114D7" w:rsidRPr="004114D7" w:rsidRDefault="004114D7" w:rsidP="004114D7">
      <w:pPr>
        <w:jc w:val="both"/>
        <w:rPr>
          <w:rFonts w:ascii="Times New Roman" w:hAnsi="Times New Roman" w:cs="Times New Roman"/>
          <w:b w:val="0"/>
          <w:bCs/>
          <w:color w:val="auto"/>
        </w:rPr>
      </w:pPr>
    </w:p>
    <w:p w14:paraId="229F61E2"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drawing>
          <wp:inline distT="114300" distB="114300" distL="114300" distR="114300" wp14:anchorId="45409F70" wp14:editId="5106EB06">
            <wp:extent cx="5942775" cy="2981325"/>
            <wp:effectExtent l="0" t="0" r="1270" b="317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8"/>
                    <a:srcRect t="-9335" b="9335"/>
                    <a:stretch/>
                  </pic:blipFill>
                  <pic:spPr bwMode="auto">
                    <a:xfrm>
                      <a:off x="0" y="0"/>
                      <a:ext cx="5957615" cy="2988770"/>
                    </a:xfrm>
                    <a:prstGeom prst="rect">
                      <a:avLst/>
                    </a:prstGeom>
                    <a:ln>
                      <a:noFill/>
                    </a:ln>
                    <a:extLst>
                      <a:ext uri="{53640926-AAD7-44D8-BBD7-CCE9431645EC}">
                        <a14:shadowObscured xmlns:a14="http://schemas.microsoft.com/office/drawing/2010/main"/>
                      </a:ext>
                    </a:extLst>
                  </pic:spPr>
                </pic:pic>
              </a:graphicData>
            </a:graphic>
          </wp:inline>
        </w:drawing>
      </w:r>
    </w:p>
    <w:p w14:paraId="577AD8C4" w14:textId="77777777" w:rsidR="004114D7" w:rsidRPr="004114D7" w:rsidRDefault="004114D7" w:rsidP="004114D7">
      <w:pPr>
        <w:jc w:val="both"/>
        <w:rPr>
          <w:rFonts w:ascii="Times New Roman" w:eastAsia="Times New Roman" w:hAnsi="Times New Roman" w:cs="Times New Roman"/>
          <w:b w:val="0"/>
          <w:bCs/>
          <w:i/>
          <w:color w:val="auto"/>
          <w:szCs w:val="28"/>
        </w:rPr>
      </w:pPr>
    </w:p>
    <w:p w14:paraId="1EDAC3DA" w14:textId="77777777" w:rsidR="004114D7" w:rsidRPr="004114D7" w:rsidRDefault="004114D7" w:rsidP="004114D7">
      <w:pPr>
        <w:jc w:val="both"/>
        <w:rPr>
          <w:rFonts w:ascii="Times New Roman" w:hAnsi="Times New Roman" w:cs="Times New Roman"/>
          <w:i/>
          <w:color w:val="auto"/>
          <w:sz w:val="24"/>
          <w:szCs w:val="24"/>
        </w:rPr>
      </w:pPr>
      <w:r w:rsidRPr="004114D7">
        <w:rPr>
          <w:rFonts w:ascii="Times New Roman" w:eastAsia="Times New Roman" w:hAnsi="Times New Roman" w:cs="Times New Roman"/>
          <w:i/>
          <w:color w:val="auto"/>
          <w:szCs w:val="28"/>
        </w:rPr>
        <w:t>2.4 Update a lecturer with valid information successfully</w:t>
      </w:r>
    </w:p>
    <w:p w14:paraId="49984435"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35" w:type="dxa"/>
        <w:tblBorders>
          <w:top w:val="nil"/>
          <w:left w:val="nil"/>
          <w:bottom w:val="nil"/>
          <w:right w:val="nil"/>
          <w:insideH w:val="nil"/>
          <w:insideV w:val="nil"/>
        </w:tblBorders>
        <w:tblLayout w:type="fixed"/>
        <w:tblLook w:val="0600" w:firstRow="0" w:lastRow="0" w:firstColumn="0" w:lastColumn="0" w:noHBand="1" w:noVBand="1"/>
      </w:tblPr>
      <w:tblGrid>
        <w:gridCol w:w="2025"/>
        <w:gridCol w:w="7110"/>
      </w:tblGrid>
      <w:tr w:rsidR="004114D7" w:rsidRPr="004114D7" w14:paraId="7CAD6F5E" w14:textId="77777777" w:rsidTr="004114D7">
        <w:trPr>
          <w:trHeight w:val="740"/>
        </w:trPr>
        <w:tc>
          <w:tcPr>
            <w:tcW w:w="2025" w:type="dxa"/>
            <w:tcBorders>
              <w:top w:val="nil"/>
              <w:left w:val="nil"/>
              <w:bottom w:val="nil"/>
              <w:right w:val="nil"/>
            </w:tcBorders>
            <w:shd w:val="clear" w:color="auto" w:fill="000000"/>
            <w:tcMar>
              <w:top w:w="100" w:type="dxa"/>
              <w:left w:w="100" w:type="dxa"/>
              <w:bottom w:w="100" w:type="dxa"/>
              <w:right w:w="100" w:type="dxa"/>
            </w:tcMar>
          </w:tcPr>
          <w:p w14:paraId="717D8010"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lastRenderedPageBreak/>
              <w:t>Name</w:t>
            </w:r>
          </w:p>
        </w:tc>
        <w:tc>
          <w:tcPr>
            <w:tcW w:w="7110" w:type="dxa"/>
            <w:tcBorders>
              <w:top w:val="nil"/>
              <w:left w:val="nil"/>
              <w:bottom w:val="nil"/>
              <w:right w:val="nil"/>
            </w:tcBorders>
            <w:shd w:val="clear" w:color="auto" w:fill="000000"/>
            <w:tcMar>
              <w:top w:w="100" w:type="dxa"/>
              <w:left w:w="100" w:type="dxa"/>
              <w:bottom w:w="100" w:type="dxa"/>
              <w:right w:w="100" w:type="dxa"/>
            </w:tcMar>
          </w:tcPr>
          <w:p w14:paraId="76A6EBB5"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Update a lecturer with valid information successfully</w:t>
            </w:r>
          </w:p>
        </w:tc>
      </w:tr>
      <w:tr w:rsidR="004114D7" w:rsidRPr="004114D7" w14:paraId="30F73DF9" w14:textId="77777777" w:rsidTr="004114D7">
        <w:trPr>
          <w:trHeight w:val="71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669A7"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Requirement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395FF2ED" w14:textId="77777777" w:rsidR="004114D7" w:rsidRPr="004114D7"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All fields are filled with valid data</w:t>
            </w:r>
          </w:p>
        </w:tc>
      </w:tr>
      <w:tr w:rsidR="004114D7" w:rsidRPr="004114D7" w14:paraId="1C97B590" w14:textId="77777777" w:rsidTr="004114D7">
        <w:trPr>
          <w:trHeight w:val="132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114510"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p>
          <w:p w14:paraId="699334DA"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4F5F7852" w14:textId="77777777" w:rsidR="004114D7" w:rsidRPr="004114D7" w:rsidRDefault="004114D7" w:rsidP="004114D7">
            <w:pPr>
              <w:spacing w:before="240" w:after="240"/>
              <w:ind w:right="10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webpage that allows the admin to update information of a lecturer is displayed. (To be noted that we have a test case for looking for a lecturer above already. There’s no need to repeat it here.)</w:t>
            </w:r>
          </w:p>
        </w:tc>
      </w:tr>
      <w:tr w:rsidR="004114D7" w:rsidRPr="004114D7" w14:paraId="44D3E9AD" w14:textId="77777777" w:rsidTr="004114D7">
        <w:trPr>
          <w:trHeight w:val="234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1D0BA4"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0C543A25" w14:textId="77777777" w:rsidR="004114D7" w:rsidRPr="004114D7" w:rsidRDefault="004114D7" w:rsidP="004114D7">
            <w:pPr>
              <w:numPr>
                <w:ilvl w:val="0"/>
                <w:numId w:val="32"/>
              </w:numPr>
              <w:spacing w:before="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Click On the edit button of any lecturer to change their information</w:t>
            </w:r>
          </w:p>
          <w:p w14:paraId="16474D53" w14:textId="77777777" w:rsidR="004114D7" w:rsidRPr="004114D7" w:rsidRDefault="004114D7" w:rsidP="004114D7">
            <w:pPr>
              <w:numPr>
                <w:ilvl w:val="0"/>
                <w:numId w:val="32"/>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Assign valid email and username</w:t>
            </w:r>
          </w:p>
          <w:p w14:paraId="486E363E" w14:textId="77777777" w:rsidR="004114D7" w:rsidRPr="004114D7" w:rsidRDefault="004114D7" w:rsidP="004114D7">
            <w:pPr>
              <w:numPr>
                <w:ilvl w:val="0"/>
                <w:numId w:val="32"/>
              </w:numPr>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Provide valid Name and Address</w:t>
            </w:r>
          </w:p>
          <w:p w14:paraId="4723D5F5" w14:textId="77777777" w:rsidR="004114D7" w:rsidRPr="004114D7" w:rsidRDefault="004114D7" w:rsidP="004114D7">
            <w:pPr>
              <w:numPr>
                <w:ilvl w:val="0"/>
                <w:numId w:val="32"/>
              </w:numPr>
              <w:spacing w:after="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Click on update staff to update new information into the system</w:t>
            </w:r>
          </w:p>
        </w:tc>
      </w:tr>
      <w:tr w:rsidR="004114D7" w:rsidRPr="004114D7" w14:paraId="2C2EF4D3" w14:textId="77777777" w:rsidTr="004114D7">
        <w:trPr>
          <w:trHeight w:val="234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86B3E"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Expected results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0DF6D164" w14:textId="77777777" w:rsidR="004114D7" w:rsidRPr="004114D7" w:rsidRDefault="004114D7" w:rsidP="004114D7">
            <w:pPr>
              <w:spacing w:before="240" w:after="240" w:line="292" w:lineRule="auto"/>
              <w:ind w:left="540" w:hanging="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1.  The lecturer is updated in the system</w:t>
            </w:r>
          </w:p>
          <w:p w14:paraId="50CB8EB7" w14:textId="77777777" w:rsidR="004114D7" w:rsidRPr="004114D7" w:rsidRDefault="004114D7" w:rsidP="004114D7">
            <w:pPr>
              <w:spacing w:before="240" w:after="240"/>
              <w:ind w:left="36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2. The summary of the lecturer has been updated is displayed</w:t>
            </w:r>
          </w:p>
        </w:tc>
      </w:tr>
    </w:tbl>
    <w:p w14:paraId="2072FD2C" w14:textId="77777777" w:rsidR="004114D7" w:rsidRPr="004114D7" w:rsidRDefault="004114D7" w:rsidP="004114D7">
      <w:pPr>
        <w:jc w:val="both"/>
        <w:rPr>
          <w:rFonts w:ascii="Times New Roman" w:eastAsia="Times New Roman" w:hAnsi="Times New Roman" w:cs="Times New Roman"/>
          <w:b w:val="0"/>
          <w:bCs/>
          <w:color w:val="auto"/>
          <w:sz w:val="24"/>
          <w:szCs w:val="24"/>
        </w:rPr>
      </w:pPr>
    </w:p>
    <w:p w14:paraId="76675580"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drawing>
          <wp:inline distT="114300" distB="114300" distL="114300" distR="114300" wp14:anchorId="139A607D" wp14:editId="24746A29">
            <wp:extent cx="4405313" cy="2077978"/>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405313" cy="2077978"/>
                    </a:xfrm>
                    <a:prstGeom prst="rect">
                      <a:avLst/>
                    </a:prstGeom>
                    <a:ln/>
                  </pic:spPr>
                </pic:pic>
              </a:graphicData>
            </a:graphic>
          </wp:inline>
        </w:drawing>
      </w:r>
    </w:p>
    <w:p w14:paraId="75480B81" w14:textId="77777777" w:rsidR="004114D7" w:rsidRPr="004114D7" w:rsidRDefault="004114D7" w:rsidP="004114D7">
      <w:pPr>
        <w:jc w:val="both"/>
        <w:rPr>
          <w:rFonts w:ascii="Times New Roman" w:eastAsia="Times New Roman" w:hAnsi="Times New Roman" w:cs="Times New Roman"/>
          <w:b w:val="0"/>
          <w:bCs/>
          <w:i/>
          <w:color w:val="auto"/>
          <w:szCs w:val="28"/>
        </w:rPr>
      </w:pPr>
    </w:p>
    <w:p w14:paraId="3AE87B45" w14:textId="56F39695" w:rsidR="004114D7" w:rsidRPr="004114D7" w:rsidRDefault="004114D7" w:rsidP="004114D7">
      <w:pPr>
        <w:jc w:val="both"/>
        <w:rPr>
          <w:rFonts w:ascii="Times New Roman" w:eastAsia="Times New Roman" w:hAnsi="Times New Roman" w:cs="Times New Roman"/>
          <w:i/>
          <w:color w:val="auto"/>
          <w:szCs w:val="28"/>
        </w:rPr>
      </w:pPr>
      <w:r w:rsidRPr="004114D7">
        <w:rPr>
          <w:rFonts w:ascii="Times New Roman" w:eastAsia="Times New Roman" w:hAnsi="Times New Roman" w:cs="Times New Roman"/>
          <w:i/>
          <w:color w:val="auto"/>
          <w:szCs w:val="28"/>
        </w:rPr>
        <w:t>2.5 Delete a lecturer</w:t>
      </w:r>
    </w:p>
    <w:p w14:paraId="03CDE887"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35" w:type="dxa"/>
        <w:tblBorders>
          <w:top w:val="nil"/>
          <w:left w:val="nil"/>
          <w:bottom w:val="nil"/>
          <w:right w:val="nil"/>
          <w:insideH w:val="nil"/>
          <w:insideV w:val="nil"/>
        </w:tblBorders>
        <w:tblLayout w:type="fixed"/>
        <w:tblLook w:val="0600" w:firstRow="0" w:lastRow="0" w:firstColumn="0" w:lastColumn="0" w:noHBand="1" w:noVBand="1"/>
      </w:tblPr>
      <w:tblGrid>
        <w:gridCol w:w="2025"/>
        <w:gridCol w:w="7110"/>
      </w:tblGrid>
      <w:tr w:rsidR="004114D7" w:rsidRPr="004114D7" w14:paraId="279FE274" w14:textId="77777777" w:rsidTr="004114D7">
        <w:trPr>
          <w:trHeight w:val="740"/>
        </w:trPr>
        <w:tc>
          <w:tcPr>
            <w:tcW w:w="2025" w:type="dxa"/>
            <w:tcBorders>
              <w:top w:val="nil"/>
              <w:left w:val="nil"/>
              <w:bottom w:val="nil"/>
              <w:right w:val="nil"/>
            </w:tcBorders>
            <w:shd w:val="clear" w:color="auto" w:fill="000000"/>
            <w:tcMar>
              <w:top w:w="100" w:type="dxa"/>
              <w:left w:w="100" w:type="dxa"/>
              <w:bottom w:w="100" w:type="dxa"/>
              <w:right w:w="100" w:type="dxa"/>
            </w:tcMar>
          </w:tcPr>
          <w:p w14:paraId="0D5E2A16"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110" w:type="dxa"/>
            <w:tcBorders>
              <w:top w:val="nil"/>
              <w:left w:val="nil"/>
              <w:bottom w:val="nil"/>
              <w:right w:val="nil"/>
            </w:tcBorders>
            <w:shd w:val="clear" w:color="auto" w:fill="000000"/>
            <w:tcMar>
              <w:top w:w="100" w:type="dxa"/>
              <w:left w:w="100" w:type="dxa"/>
              <w:bottom w:w="100" w:type="dxa"/>
              <w:right w:w="100" w:type="dxa"/>
            </w:tcMar>
          </w:tcPr>
          <w:p w14:paraId="70813374"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Delete a lecturer</w:t>
            </w:r>
          </w:p>
        </w:tc>
      </w:tr>
      <w:tr w:rsidR="004114D7" w:rsidRPr="004114D7" w14:paraId="3CFB218E" w14:textId="77777777" w:rsidTr="004114D7">
        <w:trPr>
          <w:trHeight w:val="71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F329D" w14:textId="77777777" w:rsidR="004114D7" w:rsidRPr="004114D7"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Requirement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31058CE6" w14:textId="77777777" w:rsidR="004114D7" w:rsidRPr="004114D7"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When admin decides to delete the selected lecturer, the system removes that lecturer from the system</w:t>
            </w:r>
          </w:p>
        </w:tc>
      </w:tr>
      <w:tr w:rsidR="004114D7" w:rsidRPr="004114D7" w14:paraId="38831501" w14:textId="77777777" w:rsidTr="004114D7">
        <w:trPr>
          <w:trHeight w:val="132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321CD"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p>
          <w:p w14:paraId="6F746772" w14:textId="77777777" w:rsidR="004114D7" w:rsidRPr="004114D7" w:rsidRDefault="004114D7" w:rsidP="004114D7">
            <w:pPr>
              <w:spacing w:after="240"/>
              <w:ind w:left="1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Preconditions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18689" w14:textId="77777777" w:rsidR="004114D7" w:rsidRPr="004114D7" w:rsidRDefault="004114D7" w:rsidP="004114D7">
            <w:pPr>
              <w:spacing w:before="240" w:after="240" w:line="283" w:lineRule="auto"/>
              <w:ind w:left="120" w:right="18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webpage that allows the admin to delete information of a lecturer displayed. (To be noted that we have a test case for looking for a lecturer above already. There’s no need to repeat it here.)</w:t>
            </w:r>
          </w:p>
        </w:tc>
      </w:tr>
      <w:tr w:rsidR="004114D7" w:rsidRPr="004114D7" w14:paraId="6FF8F83E" w14:textId="77777777" w:rsidTr="004114D7">
        <w:trPr>
          <w:trHeight w:val="13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99C09"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Steps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2C73C27D" w14:textId="77777777" w:rsidR="004114D7" w:rsidRPr="004114D7" w:rsidRDefault="004114D7" w:rsidP="004114D7">
            <w:pPr>
              <w:numPr>
                <w:ilvl w:val="0"/>
                <w:numId w:val="29"/>
              </w:numPr>
              <w:spacing w:before="240" w:after="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Click On the delete button of any lecturer to remove their info from the database</w:t>
            </w:r>
          </w:p>
        </w:tc>
      </w:tr>
      <w:tr w:rsidR="004114D7" w:rsidRPr="004114D7" w14:paraId="4330A58F" w14:textId="77777777" w:rsidTr="004114D7">
        <w:trPr>
          <w:trHeight w:val="153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5863A0" w14:textId="77777777" w:rsidR="004114D7" w:rsidRPr="004114D7"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Expected results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02F2C9C5" w14:textId="77777777" w:rsidR="004114D7" w:rsidRPr="004114D7" w:rsidRDefault="004114D7" w:rsidP="004114D7">
            <w:pPr>
              <w:numPr>
                <w:ilvl w:val="0"/>
                <w:numId w:val="46"/>
              </w:numPr>
              <w:spacing w:before="240" w:line="291" w:lineRule="auto"/>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The system deletes the selected lecturer from the database</w:t>
            </w:r>
          </w:p>
          <w:p w14:paraId="37333979" w14:textId="77777777" w:rsidR="004114D7" w:rsidRPr="004114D7" w:rsidRDefault="004114D7" w:rsidP="004114D7">
            <w:pPr>
              <w:numPr>
                <w:ilvl w:val="0"/>
                <w:numId w:val="46"/>
              </w:numPr>
              <w:spacing w:after="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User is redirected to his/her main page</w:t>
            </w:r>
          </w:p>
        </w:tc>
      </w:tr>
    </w:tbl>
    <w:p w14:paraId="3C4C3E2F"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r w:rsidRPr="004114D7">
        <w:rPr>
          <w:rFonts w:ascii="Times New Roman" w:eastAsia="Times New Roman" w:hAnsi="Times New Roman" w:cs="Times New Roman"/>
          <w:b w:val="0"/>
          <w:bCs/>
          <w:noProof/>
          <w:color w:val="auto"/>
          <w:sz w:val="24"/>
          <w:szCs w:val="24"/>
        </w:rPr>
        <w:drawing>
          <wp:inline distT="114300" distB="114300" distL="114300" distR="114300" wp14:anchorId="21197D10" wp14:editId="03B15BCB">
            <wp:extent cx="5943544" cy="2695493"/>
            <wp:effectExtent l="0" t="0" r="635"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0"/>
                    <a:srcRect b="8378"/>
                    <a:stretch/>
                  </pic:blipFill>
                  <pic:spPr bwMode="auto">
                    <a:xfrm>
                      <a:off x="0" y="0"/>
                      <a:ext cx="5955512" cy="2700921"/>
                    </a:xfrm>
                    <a:prstGeom prst="rect">
                      <a:avLst/>
                    </a:prstGeom>
                    <a:ln>
                      <a:noFill/>
                    </a:ln>
                    <a:extLst>
                      <a:ext uri="{53640926-AAD7-44D8-BBD7-CCE9431645EC}">
                        <a14:shadowObscured xmlns:a14="http://schemas.microsoft.com/office/drawing/2010/main"/>
                      </a:ext>
                    </a:extLst>
                  </pic:spPr>
                </pic:pic>
              </a:graphicData>
            </a:graphic>
          </wp:inline>
        </w:drawing>
      </w:r>
    </w:p>
    <w:p w14:paraId="53FA65BE" w14:textId="77777777" w:rsidR="004114D7" w:rsidRPr="004114D7" w:rsidRDefault="004114D7" w:rsidP="004114D7">
      <w:pPr>
        <w:jc w:val="both"/>
        <w:rPr>
          <w:rFonts w:ascii="Times New Roman" w:eastAsia="Times New Roman" w:hAnsi="Times New Roman" w:cs="Times New Roman"/>
          <w:b w:val="0"/>
          <w:bCs/>
          <w:i/>
          <w:color w:val="auto"/>
          <w:szCs w:val="28"/>
        </w:rPr>
      </w:pPr>
    </w:p>
    <w:p w14:paraId="481E0D9A"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43FCB625"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50E4842E"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69AFB146"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1430BF19"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2D1FCE71" w14:textId="77777777" w:rsidR="004114D7" w:rsidRPr="004114D7" w:rsidRDefault="004114D7" w:rsidP="004114D7">
      <w:pPr>
        <w:spacing w:before="220"/>
        <w:jc w:val="both"/>
        <w:rPr>
          <w:rFonts w:ascii="Times New Roman" w:eastAsia="Times New Roman" w:hAnsi="Times New Roman" w:cs="Times New Roman"/>
          <w:b w:val="0"/>
          <w:bCs/>
          <w:color w:val="auto"/>
          <w:sz w:val="32"/>
          <w:szCs w:val="32"/>
        </w:rPr>
      </w:pPr>
    </w:p>
    <w:p w14:paraId="383F8CE8" w14:textId="532AE055" w:rsidR="004114D7" w:rsidRDefault="004114D7" w:rsidP="004114D7">
      <w:pPr>
        <w:spacing w:before="220"/>
        <w:jc w:val="both"/>
        <w:rPr>
          <w:rFonts w:ascii="Times New Roman" w:eastAsia="Times New Roman" w:hAnsi="Times New Roman" w:cs="Times New Roman"/>
          <w:b w:val="0"/>
          <w:bCs/>
          <w:color w:val="auto"/>
          <w:sz w:val="32"/>
          <w:szCs w:val="32"/>
        </w:rPr>
      </w:pPr>
    </w:p>
    <w:p w14:paraId="2EECFAD7" w14:textId="545FDB67" w:rsidR="00D235F2" w:rsidRDefault="00D235F2" w:rsidP="004114D7">
      <w:pPr>
        <w:spacing w:before="220"/>
        <w:jc w:val="both"/>
        <w:rPr>
          <w:rFonts w:ascii="Times New Roman" w:eastAsia="Times New Roman" w:hAnsi="Times New Roman" w:cs="Times New Roman"/>
          <w:b w:val="0"/>
          <w:bCs/>
          <w:color w:val="auto"/>
          <w:sz w:val="32"/>
          <w:szCs w:val="32"/>
        </w:rPr>
      </w:pPr>
    </w:p>
    <w:p w14:paraId="7C70DB53" w14:textId="109B0859" w:rsidR="00D235F2" w:rsidRDefault="00D235F2" w:rsidP="004114D7">
      <w:pPr>
        <w:spacing w:before="220"/>
        <w:jc w:val="both"/>
        <w:rPr>
          <w:rFonts w:ascii="Times New Roman" w:eastAsia="Times New Roman" w:hAnsi="Times New Roman" w:cs="Times New Roman"/>
          <w:b w:val="0"/>
          <w:bCs/>
          <w:color w:val="auto"/>
          <w:sz w:val="32"/>
          <w:szCs w:val="32"/>
        </w:rPr>
      </w:pPr>
    </w:p>
    <w:p w14:paraId="269C084A" w14:textId="77777777" w:rsidR="00D235F2" w:rsidRPr="004114D7" w:rsidRDefault="00D235F2" w:rsidP="004114D7">
      <w:pPr>
        <w:spacing w:before="220"/>
        <w:jc w:val="both"/>
        <w:rPr>
          <w:rFonts w:ascii="Times New Roman" w:eastAsia="Times New Roman" w:hAnsi="Times New Roman" w:cs="Times New Roman"/>
          <w:b w:val="0"/>
          <w:bCs/>
          <w:color w:val="auto"/>
          <w:sz w:val="32"/>
          <w:szCs w:val="32"/>
        </w:rPr>
      </w:pPr>
    </w:p>
    <w:p w14:paraId="790D8189" w14:textId="62D73D92" w:rsidR="004114D7" w:rsidRPr="00D235F2" w:rsidRDefault="004114D7" w:rsidP="004114D7">
      <w:pPr>
        <w:spacing w:before="220"/>
        <w:jc w:val="both"/>
        <w:rPr>
          <w:rFonts w:ascii="Times New Roman" w:eastAsia="Times New Roman" w:hAnsi="Times New Roman" w:cs="Times New Roman"/>
          <w:color w:val="auto"/>
          <w:sz w:val="32"/>
          <w:szCs w:val="32"/>
        </w:rPr>
      </w:pPr>
      <w:r w:rsidRPr="00D235F2">
        <w:rPr>
          <w:rFonts w:ascii="Times New Roman" w:eastAsia="Times New Roman" w:hAnsi="Times New Roman" w:cs="Times New Roman"/>
          <w:color w:val="auto"/>
          <w:sz w:val="32"/>
          <w:szCs w:val="32"/>
        </w:rPr>
        <w:t>3.Test Case of Manage Course Offering Use Case</w:t>
      </w:r>
    </w:p>
    <w:p w14:paraId="162F5C22" w14:textId="77777777" w:rsidR="004114D7" w:rsidRPr="00D235F2" w:rsidRDefault="004114D7" w:rsidP="004114D7">
      <w:pPr>
        <w:spacing w:before="300" w:after="240"/>
        <w:ind w:left="580"/>
        <w:jc w:val="both"/>
        <w:rPr>
          <w:rFonts w:ascii="Times New Roman" w:eastAsia="Times New Roman" w:hAnsi="Times New Roman" w:cs="Times New Roman"/>
          <w:i/>
          <w:color w:val="auto"/>
          <w:szCs w:val="28"/>
        </w:rPr>
      </w:pPr>
      <w:r w:rsidRPr="00D235F2">
        <w:rPr>
          <w:rFonts w:ascii="Times New Roman" w:eastAsia="Georgia" w:hAnsi="Times New Roman" w:cs="Times New Roman"/>
          <w:i/>
          <w:color w:val="auto"/>
          <w:szCs w:val="28"/>
        </w:rPr>
        <w:t>3.1</w:t>
      </w:r>
      <w:r w:rsidRPr="00D235F2">
        <w:rPr>
          <w:rFonts w:ascii="Times New Roman" w:eastAsia="Times New Roman" w:hAnsi="Times New Roman" w:cs="Times New Roman"/>
          <w:color w:val="auto"/>
          <w:sz w:val="14"/>
          <w:szCs w:val="14"/>
        </w:rPr>
        <w:t xml:space="preserve">     </w:t>
      </w:r>
      <w:r w:rsidRPr="00D235F2">
        <w:rPr>
          <w:rFonts w:ascii="Times New Roman" w:eastAsia="Times New Roman" w:hAnsi="Times New Roman" w:cs="Times New Roman"/>
          <w:i/>
          <w:color w:val="auto"/>
          <w:szCs w:val="28"/>
        </w:rPr>
        <w:t>The User create a new course offering</w:t>
      </w:r>
    </w:p>
    <w:p w14:paraId="31EE4577"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376EF7A5" w14:textId="77777777" w:rsidTr="004114D7">
        <w:trPr>
          <w:trHeight w:val="740"/>
        </w:trPr>
        <w:tc>
          <w:tcPr>
            <w:tcW w:w="1880" w:type="dxa"/>
            <w:tcBorders>
              <w:top w:val="nil"/>
              <w:left w:val="nil"/>
              <w:bottom w:val="nil"/>
              <w:right w:val="nil"/>
            </w:tcBorders>
            <w:shd w:val="clear" w:color="auto" w:fill="000000"/>
            <w:tcMar>
              <w:top w:w="100" w:type="dxa"/>
              <w:left w:w="100" w:type="dxa"/>
              <w:bottom w:w="100" w:type="dxa"/>
              <w:right w:w="100" w:type="dxa"/>
            </w:tcMar>
          </w:tcPr>
          <w:p w14:paraId="1CEBBA27"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1A512E6E"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The user creates a new course offering</w:t>
            </w:r>
          </w:p>
        </w:tc>
      </w:tr>
      <w:tr w:rsidR="004114D7" w:rsidRPr="004114D7" w14:paraId="0B575810"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F4BEF"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46B0E53E"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course offering is created and distributed to the students</w:t>
            </w:r>
          </w:p>
        </w:tc>
      </w:tr>
      <w:tr w:rsidR="004114D7" w:rsidRPr="004114D7" w14:paraId="77F4D5B7"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DA1DCD"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AB61FF5"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4B6C9C28" w14:textId="77777777" w:rsidTr="004114D7">
        <w:trPr>
          <w:trHeight w:val="103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B7B3E9"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07DB0CF" w14:textId="77777777" w:rsidR="004114D7" w:rsidRPr="00D235F2" w:rsidRDefault="004114D7" w:rsidP="004114D7">
            <w:pPr>
              <w:numPr>
                <w:ilvl w:val="0"/>
                <w:numId w:val="31"/>
              </w:numPr>
              <w:spacing w:before="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Add Course Button</w:t>
            </w:r>
          </w:p>
          <w:p w14:paraId="00F4D3C3" w14:textId="77777777" w:rsidR="004114D7" w:rsidRPr="00D235F2" w:rsidRDefault="004114D7" w:rsidP="004114D7">
            <w:pPr>
              <w:numPr>
                <w:ilvl w:val="0"/>
                <w:numId w:val="31"/>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 xml:space="preserve">Enter a valid Course Name and click on add course button </w:t>
            </w:r>
          </w:p>
        </w:tc>
      </w:tr>
      <w:tr w:rsidR="004114D7" w:rsidRPr="004114D7" w14:paraId="610B2852" w14:textId="77777777" w:rsidTr="004114D7">
        <w:trPr>
          <w:trHeight w:val="93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F8CD7" w14:textId="29388952"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09BADF0A"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course offering is created in the system</w:t>
            </w:r>
          </w:p>
        </w:tc>
      </w:tr>
    </w:tbl>
    <w:p w14:paraId="0416B9A5"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lastRenderedPageBreak/>
        <w:drawing>
          <wp:inline distT="114300" distB="114300" distL="114300" distR="114300" wp14:anchorId="43AF27D7" wp14:editId="0BF209BD">
            <wp:extent cx="5943600" cy="2536466"/>
            <wp:effectExtent l="0" t="0" r="0" b="381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1"/>
                    <a:srcRect b="9218"/>
                    <a:stretch/>
                  </pic:blipFill>
                  <pic:spPr bwMode="auto">
                    <a:xfrm>
                      <a:off x="0" y="0"/>
                      <a:ext cx="5943600" cy="2536466"/>
                    </a:xfrm>
                    <a:prstGeom prst="rect">
                      <a:avLst/>
                    </a:prstGeom>
                    <a:ln>
                      <a:noFill/>
                    </a:ln>
                    <a:extLst>
                      <a:ext uri="{53640926-AAD7-44D8-BBD7-CCE9431645EC}">
                        <a14:shadowObscured xmlns:a14="http://schemas.microsoft.com/office/drawing/2010/main"/>
                      </a:ext>
                    </a:extLst>
                  </pic:spPr>
                </pic:pic>
              </a:graphicData>
            </a:graphic>
          </wp:inline>
        </w:drawing>
      </w:r>
    </w:p>
    <w:p w14:paraId="76DC98F9"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39A8D31A" wp14:editId="3C3E9EDB">
            <wp:extent cx="5943600" cy="2512612"/>
            <wp:effectExtent l="0" t="0" r="0" b="254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2"/>
                    <a:srcRect b="9661"/>
                    <a:stretch/>
                  </pic:blipFill>
                  <pic:spPr bwMode="auto">
                    <a:xfrm>
                      <a:off x="0" y="0"/>
                      <a:ext cx="5943600" cy="2512612"/>
                    </a:xfrm>
                    <a:prstGeom prst="rect">
                      <a:avLst/>
                    </a:prstGeom>
                    <a:ln>
                      <a:noFill/>
                    </a:ln>
                    <a:extLst>
                      <a:ext uri="{53640926-AAD7-44D8-BBD7-CCE9431645EC}">
                        <a14:shadowObscured xmlns:a14="http://schemas.microsoft.com/office/drawing/2010/main"/>
                      </a:ext>
                    </a:extLst>
                  </pic:spPr>
                </pic:pic>
              </a:graphicData>
            </a:graphic>
          </wp:inline>
        </w:drawing>
      </w:r>
    </w:p>
    <w:p w14:paraId="07E584D7" w14:textId="77777777" w:rsidR="004114D7" w:rsidRPr="00D235F2" w:rsidRDefault="004114D7" w:rsidP="004114D7">
      <w:pPr>
        <w:spacing w:before="240"/>
        <w:jc w:val="both"/>
        <w:rPr>
          <w:rFonts w:ascii="Times New Roman" w:eastAsia="Times New Roman" w:hAnsi="Times New Roman" w:cs="Times New Roman"/>
          <w:i/>
          <w:color w:val="auto"/>
          <w:sz w:val="20"/>
          <w:szCs w:val="20"/>
        </w:rPr>
      </w:pPr>
      <w:r w:rsidRPr="00D235F2">
        <w:rPr>
          <w:rFonts w:ascii="Times New Roman" w:eastAsia="Georgia" w:hAnsi="Times New Roman" w:cs="Times New Roman"/>
          <w:i/>
          <w:color w:val="auto"/>
          <w:szCs w:val="28"/>
        </w:rPr>
        <w:t>3.2</w:t>
      </w:r>
      <w:r w:rsidRPr="00D235F2">
        <w:rPr>
          <w:rFonts w:ascii="Times New Roman" w:eastAsia="Times New Roman" w:hAnsi="Times New Roman" w:cs="Times New Roman"/>
          <w:color w:val="auto"/>
          <w:szCs w:val="28"/>
        </w:rPr>
        <w:t xml:space="preserve">   </w:t>
      </w:r>
      <w:r w:rsidRPr="00D235F2">
        <w:rPr>
          <w:rFonts w:ascii="Times New Roman" w:eastAsia="Times New Roman" w:hAnsi="Times New Roman" w:cs="Times New Roman"/>
          <w:i/>
          <w:color w:val="auto"/>
          <w:szCs w:val="28"/>
        </w:rPr>
        <w:t>Update the list of course offering</w:t>
      </w:r>
    </w:p>
    <w:p w14:paraId="0B25F3AA" w14:textId="77777777" w:rsidR="004114D7" w:rsidRPr="004114D7" w:rsidRDefault="004114D7" w:rsidP="004114D7">
      <w:pPr>
        <w:spacing w:after="240"/>
        <w:jc w:val="both"/>
        <w:rPr>
          <w:rFonts w:ascii="Times New Roman" w:eastAsia="Times New Roman" w:hAnsi="Times New Roman" w:cs="Times New Roman"/>
          <w:b w:val="0"/>
          <w:bCs/>
          <w:i/>
          <w:color w:val="auto"/>
          <w:sz w:val="24"/>
          <w:szCs w:val="24"/>
        </w:rPr>
      </w:pPr>
      <w:r w:rsidRPr="004114D7">
        <w:rPr>
          <w:rFonts w:ascii="Times New Roman" w:eastAsia="Times New Roman" w:hAnsi="Times New Roman" w:cs="Times New Roman"/>
          <w:b w:val="0"/>
          <w:bCs/>
          <w:i/>
          <w:color w:val="auto"/>
          <w:sz w:val="24"/>
          <w:szCs w:val="24"/>
        </w:rPr>
        <w:t xml:space="preserve"> </w:t>
      </w: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5C49F7DA" w14:textId="77777777" w:rsidTr="004114D7">
        <w:trPr>
          <w:trHeight w:val="725"/>
        </w:trPr>
        <w:tc>
          <w:tcPr>
            <w:tcW w:w="1880" w:type="dxa"/>
            <w:tcBorders>
              <w:top w:val="nil"/>
              <w:left w:val="nil"/>
              <w:bottom w:val="nil"/>
              <w:right w:val="nil"/>
            </w:tcBorders>
            <w:shd w:val="clear" w:color="auto" w:fill="000000"/>
            <w:tcMar>
              <w:top w:w="100" w:type="dxa"/>
              <w:left w:w="100" w:type="dxa"/>
              <w:bottom w:w="100" w:type="dxa"/>
              <w:right w:w="100" w:type="dxa"/>
            </w:tcMar>
          </w:tcPr>
          <w:p w14:paraId="4A018624" w14:textId="77777777" w:rsidR="004114D7" w:rsidRPr="00D235F2" w:rsidRDefault="004114D7" w:rsidP="004114D7">
            <w:pPr>
              <w:spacing w:before="240" w:after="240"/>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3783F490" w14:textId="77777777" w:rsidR="004114D7" w:rsidRPr="00D235F2" w:rsidRDefault="004114D7" w:rsidP="004114D7">
            <w:pPr>
              <w:spacing w:before="240" w:after="240"/>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Test case: Update the list of course offering</w:t>
            </w:r>
          </w:p>
        </w:tc>
      </w:tr>
      <w:tr w:rsidR="004114D7" w:rsidRPr="004114D7" w14:paraId="46511731"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6413C"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6F168E0"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list of course offering is updated</w:t>
            </w:r>
          </w:p>
        </w:tc>
      </w:tr>
      <w:tr w:rsidR="004114D7" w:rsidRPr="004114D7" w14:paraId="1E9E07D8"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F38706"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C8FAAF3"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09B9A9A1" w14:textId="77777777" w:rsidTr="00D235F2">
        <w:trPr>
          <w:trHeight w:val="1458"/>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9F9B99"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lastRenderedPageBreak/>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92103EB" w14:textId="77777777" w:rsidR="004114D7" w:rsidRPr="00D235F2" w:rsidRDefault="004114D7" w:rsidP="004114D7">
            <w:pPr>
              <w:numPr>
                <w:ilvl w:val="0"/>
                <w:numId w:val="35"/>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manage course section</w:t>
            </w:r>
          </w:p>
          <w:p w14:paraId="229FFEDA" w14:textId="77777777" w:rsidR="004114D7" w:rsidRPr="00D235F2" w:rsidRDefault="004114D7" w:rsidP="004114D7">
            <w:pPr>
              <w:numPr>
                <w:ilvl w:val="0"/>
                <w:numId w:val="35"/>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All the academic courses will be displayed</w:t>
            </w:r>
          </w:p>
          <w:p w14:paraId="6F00B8AD" w14:textId="77777777" w:rsidR="004114D7" w:rsidRPr="00D235F2" w:rsidRDefault="004114D7" w:rsidP="004114D7">
            <w:pPr>
              <w:numPr>
                <w:ilvl w:val="0"/>
                <w:numId w:val="35"/>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 xml:space="preserve">Select the Edit button and change it to desired course you want to offer </w:t>
            </w:r>
          </w:p>
        </w:tc>
      </w:tr>
      <w:tr w:rsidR="004114D7" w:rsidRPr="004114D7" w14:paraId="65A2FC88" w14:textId="77777777" w:rsidTr="004114D7">
        <w:trPr>
          <w:trHeight w:val="122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AD44CE" w14:textId="341B3839"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0198BC5" w14:textId="77777777" w:rsidR="00D235F2" w:rsidRDefault="00D235F2" w:rsidP="00D235F2">
            <w:pPr>
              <w:rPr>
                <w:rFonts w:ascii="Times New Roman" w:eastAsia="Times New Roman" w:hAnsi="Times New Roman" w:cs="Times New Roman"/>
                <w:b w:val="0"/>
                <w:bCs/>
                <w:color w:val="auto"/>
                <w:sz w:val="24"/>
                <w:szCs w:val="24"/>
              </w:rPr>
            </w:pPr>
          </w:p>
          <w:p w14:paraId="3C3558F8" w14:textId="310D8E51" w:rsidR="00D235F2" w:rsidRPr="00D235F2" w:rsidRDefault="00D235F2" w:rsidP="00D235F2">
            <w:pPr>
              <w:rPr>
                <w:rFonts w:ascii="Times New Roman" w:eastAsia="Times New Roman" w:hAnsi="Times New Roman" w:cs="Times New Roman"/>
                <w:sz w:val="24"/>
                <w:szCs w:val="24"/>
              </w:rPr>
            </w:pPr>
            <w:r w:rsidRPr="00D235F2">
              <w:rPr>
                <w:rFonts w:ascii="Times New Roman" w:eastAsia="Times New Roman" w:hAnsi="Times New Roman" w:cs="Times New Roman"/>
                <w:b w:val="0"/>
                <w:bCs/>
                <w:color w:val="auto"/>
                <w:sz w:val="24"/>
                <w:szCs w:val="24"/>
              </w:rPr>
              <w:t>The course is updated successfully into the system</w:t>
            </w:r>
          </w:p>
        </w:tc>
      </w:tr>
    </w:tbl>
    <w:p w14:paraId="38BED076" w14:textId="77777777" w:rsidR="004114D7" w:rsidRPr="004114D7" w:rsidRDefault="004114D7" w:rsidP="004114D7">
      <w:pPr>
        <w:jc w:val="both"/>
        <w:rPr>
          <w:rFonts w:ascii="Times New Roman" w:eastAsia="Times New Roman" w:hAnsi="Times New Roman" w:cs="Times New Roman"/>
          <w:b w:val="0"/>
          <w:bCs/>
          <w:color w:val="auto"/>
        </w:rPr>
      </w:pPr>
    </w:p>
    <w:p w14:paraId="0B501DA8" w14:textId="77777777" w:rsidR="004114D7" w:rsidRPr="004114D7" w:rsidRDefault="004114D7" w:rsidP="004114D7">
      <w:pPr>
        <w:spacing w:after="240"/>
        <w:jc w:val="both"/>
        <w:rPr>
          <w:rFonts w:ascii="Times New Roman" w:eastAsia="Times New Roman" w:hAnsi="Times New Roman" w:cs="Times New Roman"/>
          <w:b w:val="0"/>
          <w:bCs/>
          <w:i/>
          <w:color w:val="auto"/>
          <w:sz w:val="11"/>
          <w:szCs w:val="11"/>
        </w:rPr>
      </w:pPr>
      <w:r w:rsidRPr="004114D7">
        <w:rPr>
          <w:rFonts w:ascii="Times New Roman" w:eastAsia="Times New Roman" w:hAnsi="Times New Roman" w:cs="Times New Roman"/>
          <w:b w:val="0"/>
          <w:bCs/>
          <w:i/>
          <w:color w:val="auto"/>
          <w:sz w:val="11"/>
          <w:szCs w:val="11"/>
        </w:rPr>
        <w:t xml:space="preserve"> </w:t>
      </w:r>
    </w:p>
    <w:p w14:paraId="1B8E60E5" w14:textId="77777777" w:rsidR="004114D7" w:rsidRPr="004114D7" w:rsidRDefault="004114D7" w:rsidP="004114D7">
      <w:pPr>
        <w:spacing w:after="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429C9309" wp14:editId="3D5D956A">
            <wp:extent cx="5943600" cy="2536466"/>
            <wp:effectExtent l="0" t="0" r="0" b="381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3"/>
                    <a:srcRect b="8803"/>
                    <a:stretch/>
                  </pic:blipFill>
                  <pic:spPr bwMode="auto">
                    <a:xfrm>
                      <a:off x="0" y="0"/>
                      <a:ext cx="5943600" cy="2536466"/>
                    </a:xfrm>
                    <a:prstGeom prst="rect">
                      <a:avLst/>
                    </a:prstGeom>
                    <a:ln>
                      <a:noFill/>
                    </a:ln>
                    <a:extLst>
                      <a:ext uri="{53640926-AAD7-44D8-BBD7-CCE9431645EC}">
                        <a14:shadowObscured xmlns:a14="http://schemas.microsoft.com/office/drawing/2010/main"/>
                      </a:ext>
                    </a:extLst>
                  </pic:spPr>
                </pic:pic>
              </a:graphicData>
            </a:graphic>
          </wp:inline>
        </w:drawing>
      </w:r>
    </w:p>
    <w:p w14:paraId="4027E0C5" w14:textId="77777777" w:rsidR="004114D7" w:rsidRPr="00D235F2" w:rsidRDefault="004114D7" w:rsidP="004114D7">
      <w:pPr>
        <w:spacing w:after="240"/>
        <w:jc w:val="both"/>
        <w:rPr>
          <w:rFonts w:ascii="Times New Roman" w:eastAsia="Times New Roman" w:hAnsi="Times New Roman" w:cs="Times New Roman"/>
          <w:i/>
          <w:color w:val="auto"/>
          <w:szCs w:val="28"/>
        </w:rPr>
      </w:pPr>
      <w:r w:rsidRPr="00D235F2">
        <w:rPr>
          <w:rFonts w:ascii="Times New Roman" w:eastAsia="Georgia" w:hAnsi="Times New Roman" w:cs="Times New Roman"/>
          <w:i/>
          <w:color w:val="auto"/>
          <w:szCs w:val="28"/>
        </w:rPr>
        <w:t>3.3</w:t>
      </w:r>
      <w:r w:rsidRPr="00D235F2">
        <w:rPr>
          <w:rFonts w:ascii="Times New Roman" w:eastAsia="Times New Roman" w:hAnsi="Times New Roman" w:cs="Times New Roman"/>
          <w:color w:val="auto"/>
          <w:szCs w:val="28"/>
        </w:rPr>
        <w:t xml:space="preserve"> Delete</w:t>
      </w:r>
      <w:r w:rsidRPr="00D235F2">
        <w:rPr>
          <w:rFonts w:ascii="Times New Roman" w:eastAsia="Times New Roman" w:hAnsi="Times New Roman" w:cs="Times New Roman"/>
          <w:i/>
          <w:color w:val="auto"/>
          <w:szCs w:val="28"/>
        </w:rPr>
        <w:t xml:space="preserve"> the course offering</w:t>
      </w:r>
    </w:p>
    <w:p w14:paraId="54E6CC84"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35" w:type="dxa"/>
        <w:tblBorders>
          <w:top w:val="nil"/>
          <w:left w:val="nil"/>
          <w:bottom w:val="nil"/>
          <w:right w:val="nil"/>
          <w:insideH w:val="nil"/>
          <w:insideV w:val="nil"/>
        </w:tblBorders>
        <w:tblLayout w:type="fixed"/>
        <w:tblLook w:val="0600" w:firstRow="0" w:lastRow="0" w:firstColumn="0" w:lastColumn="0" w:noHBand="1" w:noVBand="1"/>
      </w:tblPr>
      <w:tblGrid>
        <w:gridCol w:w="2025"/>
        <w:gridCol w:w="7110"/>
      </w:tblGrid>
      <w:tr w:rsidR="004114D7" w:rsidRPr="004114D7" w14:paraId="281B0C1E" w14:textId="77777777" w:rsidTr="004114D7">
        <w:trPr>
          <w:trHeight w:val="740"/>
        </w:trPr>
        <w:tc>
          <w:tcPr>
            <w:tcW w:w="2025" w:type="dxa"/>
            <w:tcBorders>
              <w:top w:val="nil"/>
              <w:left w:val="nil"/>
              <w:bottom w:val="nil"/>
              <w:right w:val="nil"/>
            </w:tcBorders>
            <w:shd w:val="clear" w:color="auto" w:fill="000000"/>
            <w:tcMar>
              <w:top w:w="100" w:type="dxa"/>
              <w:left w:w="100" w:type="dxa"/>
              <w:bottom w:w="100" w:type="dxa"/>
              <w:right w:w="100" w:type="dxa"/>
            </w:tcMar>
          </w:tcPr>
          <w:p w14:paraId="3540D3D2"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110" w:type="dxa"/>
            <w:tcBorders>
              <w:top w:val="nil"/>
              <w:left w:val="nil"/>
              <w:bottom w:val="nil"/>
              <w:right w:val="nil"/>
            </w:tcBorders>
            <w:shd w:val="clear" w:color="auto" w:fill="000000"/>
            <w:tcMar>
              <w:top w:w="100" w:type="dxa"/>
              <w:left w:w="100" w:type="dxa"/>
              <w:bottom w:w="100" w:type="dxa"/>
              <w:right w:w="100" w:type="dxa"/>
            </w:tcMar>
          </w:tcPr>
          <w:p w14:paraId="130B0066"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Delete a course offering</w:t>
            </w:r>
          </w:p>
        </w:tc>
      </w:tr>
      <w:tr w:rsidR="004114D7" w:rsidRPr="004114D7" w14:paraId="6617946E" w14:textId="77777777" w:rsidTr="004114D7">
        <w:trPr>
          <w:trHeight w:val="71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CA42E"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6A2344E9"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When admin decides to delete the selected course, the system removes that course from the system</w:t>
            </w:r>
          </w:p>
        </w:tc>
      </w:tr>
      <w:tr w:rsidR="004114D7" w:rsidRPr="004114D7" w14:paraId="00D15C92" w14:textId="77777777" w:rsidTr="004114D7">
        <w:trPr>
          <w:trHeight w:val="132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A62E7B"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p>
          <w:p w14:paraId="4F51FB73"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851A8" w14:textId="77777777" w:rsidR="004114D7" w:rsidRPr="00D235F2" w:rsidRDefault="004114D7" w:rsidP="004114D7">
            <w:pPr>
              <w:spacing w:before="240" w:after="240" w:line="283" w:lineRule="auto"/>
              <w:ind w:left="120" w:right="18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webpage that allows the admin to delete the course offering</w:t>
            </w:r>
          </w:p>
        </w:tc>
      </w:tr>
      <w:tr w:rsidR="004114D7" w:rsidRPr="004114D7" w14:paraId="6FE2536E" w14:textId="77777777" w:rsidTr="004114D7">
        <w:trPr>
          <w:trHeight w:val="13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D90BE7"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lastRenderedPageBreak/>
              <w:t>Steps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73AA85F7" w14:textId="77777777" w:rsidR="004114D7" w:rsidRPr="00D235F2" w:rsidRDefault="004114D7" w:rsidP="004114D7">
            <w:pPr>
              <w:spacing w:before="240"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delete button of any course to remove it from the database</w:t>
            </w:r>
          </w:p>
        </w:tc>
      </w:tr>
      <w:tr w:rsidR="004114D7" w:rsidRPr="004114D7" w14:paraId="72A9B588" w14:textId="77777777" w:rsidTr="004114D7">
        <w:trPr>
          <w:trHeight w:val="153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7A928"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331149A9" w14:textId="77777777" w:rsidR="004114D7" w:rsidRPr="00D235F2" w:rsidRDefault="004114D7" w:rsidP="004114D7">
            <w:pPr>
              <w:numPr>
                <w:ilvl w:val="0"/>
                <w:numId w:val="41"/>
              </w:numPr>
              <w:spacing w:before="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system deletes the selected course from the system</w:t>
            </w:r>
          </w:p>
          <w:p w14:paraId="3943A1FA" w14:textId="77777777" w:rsidR="004114D7" w:rsidRPr="00D235F2" w:rsidRDefault="004114D7" w:rsidP="004114D7">
            <w:pPr>
              <w:numPr>
                <w:ilvl w:val="0"/>
                <w:numId w:val="41"/>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User is redirected to his/her main page</w:t>
            </w:r>
          </w:p>
        </w:tc>
      </w:tr>
    </w:tbl>
    <w:p w14:paraId="73A607B5" w14:textId="77777777" w:rsidR="004114D7" w:rsidRPr="004114D7" w:rsidRDefault="004114D7" w:rsidP="004114D7">
      <w:pPr>
        <w:jc w:val="both"/>
        <w:rPr>
          <w:rFonts w:ascii="Times New Roman" w:eastAsia="Times New Roman" w:hAnsi="Times New Roman" w:cs="Times New Roman"/>
          <w:b w:val="0"/>
          <w:bCs/>
          <w:i/>
          <w:color w:val="auto"/>
          <w:szCs w:val="28"/>
        </w:rPr>
      </w:pPr>
    </w:p>
    <w:p w14:paraId="43829AC6" w14:textId="77777777" w:rsidR="004114D7" w:rsidRPr="004114D7" w:rsidRDefault="004114D7" w:rsidP="004114D7">
      <w:pPr>
        <w:jc w:val="both"/>
        <w:rPr>
          <w:rFonts w:ascii="Times New Roman" w:eastAsia="Times New Roman" w:hAnsi="Times New Roman" w:cs="Times New Roman"/>
          <w:b w:val="0"/>
          <w:bCs/>
          <w:i/>
          <w:color w:val="auto"/>
          <w:szCs w:val="28"/>
        </w:rPr>
      </w:pPr>
    </w:p>
    <w:p w14:paraId="047866B0"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drawing>
          <wp:inline distT="114300" distB="114300" distL="114300" distR="114300" wp14:anchorId="1F475E91" wp14:editId="2777C1D1">
            <wp:extent cx="5943600" cy="252056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4"/>
                    <a:srcRect b="8959"/>
                    <a:stretch/>
                  </pic:blipFill>
                  <pic:spPr bwMode="auto">
                    <a:xfrm>
                      <a:off x="0" y="0"/>
                      <a:ext cx="5943600" cy="2520563"/>
                    </a:xfrm>
                    <a:prstGeom prst="rect">
                      <a:avLst/>
                    </a:prstGeom>
                    <a:ln>
                      <a:noFill/>
                    </a:ln>
                    <a:extLst>
                      <a:ext uri="{53640926-AAD7-44D8-BBD7-CCE9431645EC}">
                        <a14:shadowObscured xmlns:a14="http://schemas.microsoft.com/office/drawing/2010/main"/>
                      </a:ext>
                    </a:extLst>
                  </pic:spPr>
                </pic:pic>
              </a:graphicData>
            </a:graphic>
          </wp:inline>
        </w:drawing>
      </w:r>
    </w:p>
    <w:p w14:paraId="1A082FBA" w14:textId="77777777" w:rsidR="004114D7" w:rsidRPr="00D235F2" w:rsidRDefault="004114D7" w:rsidP="004114D7">
      <w:pPr>
        <w:spacing w:before="220"/>
        <w:jc w:val="both"/>
        <w:rPr>
          <w:rFonts w:ascii="Times New Roman" w:eastAsia="Times New Roman" w:hAnsi="Times New Roman" w:cs="Times New Roman"/>
          <w:color w:val="auto"/>
          <w:sz w:val="32"/>
          <w:szCs w:val="32"/>
        </w:rPr>
      </w:pPr>
      <w:r w:rsidRPr="00D235F2">
        <w:rPr>
          <w:rFonts w:ascii="Times New Roman" w:eastAsia="Times New Roman" w:hAnsi="Times New Roman" w:cs="Times New Roman"/>
          <w:color w:val="auto"/>
          <w:sz w:val="32"/>
          <w:szCs w:val="32"/>
        </w:rPr>
        <w:t>4.</w:t>
      </w:r>
      <w:r w:rsidRPr="00D235F2">
        <w:rPr>
          <w:rFonts w:ascii="Times New Roman" w:eastAsia="Times New Roman" w:hAnsi="Times New Roman" w:cs="Times New Roman"/>
          <w:color w:val="auto"/>
          <w:sz w:val="14"/>
          <w:szCs w:val="14"/>
        </w:rPr>
        <w:t xml:space="preserve">     </w:t>
      </w:r>
      <w:r w:rsidRPr="00D235F2">
        <w:rPr>
          <w:rFonts w:ascii="Times New Roman" w:eastAsia="Times New Roman" w:hAnsi="Times New Roman" w:cs="Times New Roman"/>
          <w:color w:val="auto"/>
          <w:sz w:val="32"/>
          <w:szCs w:val="32"/>
        </w:rPr>
        <w:t>Test Case of Manage Subject Offering Use Case</w:t>
      </w:r>
    </w:p>
    <w:p w14:paraId="471BB87A" w14:textId="77777777" w:rsidR="004114D7" w:rsidRPr="00D235F2" w:rsidRDefault="004114D7" w:rsidP="004114D7">
      <w:pPr>
        <w:spacing w:before="300" w:after="240"/>
        <w:ind w:left="580"/>
        <w:jc w:val="both"/>
        <w:rPr>
          <w:rFonts w:ascii="Times New Roman" w:eastAsia="Times New Roman" w:hAnsi="Times New Roman" w:cs="Times New Roman"/>
          <w:i/>
          <w:color w:val="auto"/>
          <w:szCs w:val="28"/>
        </w:rPr>
      </w:pPr>
      <w:r w:rsidRPr="00D235F2">
        <w:rPr>
          <w:rFonts w:ascii="Times New Roman" w:eastAsia="Georgia" w:hAnsi="Times New Roman" w:cs="Times New Roman"/>
          <w:i/>
          <w:color w:val="auto"/>
          <w:szCs w:val="28"/>
        </w:rPr>
        <w:t>4.1</w:t>
      </w:r>
      <w:r w:rsidRPr="00D235F2">
        <w:rPr>
          <w:rFonts w:ascii="Times New Roman" w:eastAsia="Times New Roman" w:hAnsi="Times New Roman" w:cs="Times New Roman"/>
          <w:color w:val="auto"/>
          <w:sz w:val="14"/>
          <w:szCs w:val="14"/>
        </w:rPr>
        <w:t xml:space="preserve">            </w:t>
      </w:r>
      <w:r w:rsidRPr="00D235F2">
        <w:rPr>
          <w:rFonts w:ascii="Times New Roman" w:eastAsia="Times New Roman" w:hAnsi="Times New Roman" w:cs="Times New Roman"/>
          <w:i/>
          <w:color w:val="auto"/>
          <w:szCs w:val="28"/>
        </w:rPr>
        <w:t>The User create a new subject offering</w:t>
      </w:r>
    </w:p>
    <w:p w14:paraId="0D810C38"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13C4A745" w14:textId="77777777" w:rsidTr="004114D7">
        <w:trPr>
          <w:trHeight w:val="740"/>
        </w:trPr>
        <w:tc>
          <w:tcPr>
            <w:tcW w:w="1880" w:type="dxa"/>
            <w:tcBorders>
              <w:top w:val="nil"/>
              <w:left w:val="nil"/>
              <w:bottom w:val="nil"/>
              <w:right w:val="nil"/>
            </w:tcBorders>
            <w:shd w:val="clear" w:color="auto" w:fill="000000"/>
            <w:tcMar>
              <w:top w:w="100" w:type="dxa"/>
              <w:left w:w="100" w:type="dxa"/>
              <w:bottom w:w="100" w:type="dxa"/>
              <w:right w:w="100" w:type="dxa"/>
            </w:tcMar>
          </w:tcPr>
          <w:p w14:paraId="2ABE8967"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6AA9EBB6"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The user creates a new subject offering</w:t>
            </w:r>
          </w:p>
        </w:tc>
      </w:tr>
      <w:tr w:rsidR="004114D7" w:rsidRPr="004114D7" w14:paraId="4A82AB8C"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1C918"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E9CA56A"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subject offering is created and distributed to the students</w:t>
            </w:r>
          </w:p>
        </w:tc>
      </w:tr>
      <w:tr w:rsidR="004114D7" w:rsidRPr="004114D7" w14:paraId="1F5BA179"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C041C"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0C366F61"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4EBB361F" w14:textId="77777777" w:rsidTr="004114D7">
        <w:trPr>
          <w:trHeight w:val="103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E7281"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lastRenderedPageBreak/>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18B86A4" w14:textId="77777777" w:rsidR="004114D7" w:rsidRPr="00D235F2" w:rsidRDefault="004114D7" w:rsidP="004114D7">
            <w:pPr>
              <w:numPr>
                <w:ilvl w:val="0"/>
                <w:numId w:val="44"/>
              </w:numPr>
              <w:spacing w:before="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Add Subject Button</w:t>
            </w:r>
          </w:p>
          <w:p w14:paraId="10B9423C" w14:textId="77777777" w:rsidR="004114D7" w:rsidRPr="00D235F2" w:rsidRDefault="004114D7" w:rsidP="004114D7">
            <w:pPr>
              <w:numPr>
                <w:ilvl w:val="0"/>
                <w:numId w:val="44"/>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Enter a valid Subject Name and Assign a faculty</w:t>
            </w:r>
          </w:p>
          <w:p w14:paraId="2E2EA6A1" w14:textId="77777777" w:rsidR="004114D7" w:rsidRPr="00D235F2" w:rsidRDefault="004114D7" w:rsidP="004114D7">
            <w:pPr>
              <w:numPr>
                <w:ilvl w:val="0"/>
                <w:numId w:val="44"/>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 xml:space="preserve">Click on add Subject button </w:t>
            </w:r>
          </w:p>
        </w:tc>
      </w:tr>
      <w:tr w:rsidR="004114D7" w:rsidRPr="004114D7" w14:paraId="1C23241F" w14:textId="77777777" w:rsidTr="004114D7">
        <w:trPr>
          <w:trHeight w:val="93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180F9C" w14:textId="5BDD0459"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91BD765"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subject offering is created in the system</w:t>
            </w:r>
          </w:p>
        </w:tc>
      </w:tr>
    </w:tbl>
    <w:p w14:paraId="0B2D785B"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6A6EEC49"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3C6B9352"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781782A4" wp14:editId="6DD65BFA">
            <wp:extent cx="5943600" cy="2520563"/>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5"/>
                    <a:srcRect b="9374"/>
                    <a:stretch/>
                  </pic:blipFill>
                  <pic:spPr bwMode="auto">
                    <a:xfrm>
                      <a:off x="0" y="0"/>
                      <a:ext cx="5943600" cy="2520563"/>
                    </a:xfrm>
                    <a:prstGeom prst="rect">
                      <a:avLst/>
                    </a:prstGeom>
                    <a:ln>
                      <a:noFill/>
                    </a:ln>
                    <a:extLst>
                      <a:ext uri="{53640926-AAD7-44D8-BBD7-CCE9431645EC}">
                        <a14:shadowObscured xmlns:a14="http://schemas.microsoft.com/office/drawing/2010/main"/>
                      </a:ext>
                    </a:extLst>
                  </pic:spPr>
                </pic:pic>
              </a:graphicData>
            </a:graphic>
          </wp:inline>
        </w:drawing>
      </w:r>
    </w:p>
    <w:p w14:paraId="05FF92B9"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2FB33C29" wp14:editId="5B0B42A3">
            <wp:extent cx="5943600" cy="254441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6"/>
                    <a:srcRect b="9753"/>
                    <a:stretch/>
                  </pic:blipFill>
                  <pic:spPr bwMode="auto">
                    <a:xfrm>
                      <a:off x="0" y="0"/>
                      <a:ext cx="5943600" cy="2544417"/>
                    </a:xfrm>
                    <a:prstGeom prst="rect">
                      <a:avLst/>
                    </a:prstGeom>
                    <a:ln>
                      <a:noFill/>
                    </a:ln>
                    <a:extLst>
                      <a:ext uri="{53640926-AAD7-44D8-BBD7-CCE9431645EC}">
                        <a14:shadowObscured xmlns:a14="http://schemas.microsoft.com/office/drawing/2010/main"/>
                      </a:ext>
                    </a:extLst>
                  </pic:spPr>
                </pic:pic>
              </a:graphicData>
            </a:graphic>
          </wp:inline>
        </w:drawing>
      </w:r>
    </w:p>
    <w:p w14:paraId="38AC8632"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4DA4EE7A"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4B5D8EA5"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5F361EFD"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1FAE9819" w14:textId="77777777" w:rsidR="00D235F2" w:rsidRDefault="00D235F2" w:rsidP="004114D7">
      <w:pPr>
        <w:spacing w:before="240"/>
        <w:jc w:val="both"/>
        <w:rPr>
          <w:rFonts w:ascii="Times New Roman" w:eastAsia="Georgia" w:hAnsi="Times New Roman" w:cs="Times New Roman"/>
          <w:b w:val="0"/>
          <w:bCs/>
          <w:i/>
          <w:color w:val="auto"/>
          <w:szCs w:val="28"/>
        </w:rPr>
      </w:pPr>
    </w:p>
    <w:p w14:paraId="3A4FC1F4" w14:textId="48FCA765" w:rsidR="004114D7" w:rsidRPr="00D235F2" w:rsidRDefault="004114D7" w:rsidP="004114D7">
      <w:pPr>
        <w:spacing w:before="240"/>
        <w:jc w:val="both"/>
        <w:rPr>
          <w:rFonts w:ascii="Times New Roman" w:eastAsia="Times New Roman" w:hAnsi="Times New Roman" w:cs="Times New Roman"/>
          <w:i/>
          <w:color w:val="auto"/>
          <w:sz w:val="20"/>
          <w:szCs w:val="20"/>
        </w:rPr>
      </w:pPr>
      <w:r w:rsidRPr="00D235F2">
        <w:rPr>
          <w:rFonts w:ascii="Times New Roman" w:eastAsia="Georgia" w:hAnsi="Times New Roman" w:cs="Times New Roman"/>
          <w:i/>
          <w:color w:val="auto"/>
          <w:szCs w:val="28"/>
        </w:rPr>
        <w:t>4.2</w:t>
      </w:r>
      <w:r w:rsidRPr="00D235F2">
        <w:rPr>
          <w:rFonts w:ascii="Times New Roman" w:eastAsia="Times New Roman" w:hAnsi="Times New Roman" w:cs="Times New Roman"/>
          <w:color w:val="auto"/>
          <w:szCs w:val="28"/>
        </w:rPr>
        <w:t xml:space="preserve">   </w:t>
      </w:r>
      <w:r w:rsidRPr="00D235F2">
        <w:rPr>
          <w:rFonts w:ascii="Times New Roman" w:eastAsia="Times New Roman" w:hAnsi="Times New Roman" w:cs="Times New Roman"/>
          <w:i/>
          <w:color w:val="auto"/>
          <w:szCs w:val="28"/>
        </w:rPr>
        <w:t>Update the list of subject offering</w:t>
      </w:r>
    </w:p>
    <w:p w14:paraId="20D072A7" w14:textId="77777777" w:rsidR="004114D7" w:rsidRPr="00D235F2" w:rsidRDefault="004114D7" w:rsidP="004114D7">
      <w:pPr>
        <w:spacing w:after="240"/>
        <w:jc w:val="both"/>
        <w:rPr>
          <w:rFonts w:ascii="Times New Roman" w:eastAsia="Times New Roman" w:hAnsi="Times New Roman" w:cs="Times New Roman"/>
          <w:i/>
          <w:color w:val="auto"/>
          <w:sz w:val="24"/>
          <w:szCs w:val="24"/>
        </w:rPr>
      </w:pPr>
      <w:r w:rsidRPr="00D235F2">
        <w:rPr>
          <w:rFonts w:ascii="Times New Roman" w:eastAsia="Times New Roman" w:hAnsi="Times New Roman" w:cs="Times New Roman"/>
          <w:i/>
          <w:color w:val="auto"/>
          <w:sz w:val="24"/>
          <w:szCs w:val="24"/>
        </w:rPr>
        <w:t xml:space="preserve"> </w:t>
      </w: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3D99E0B5" w14:textId="77777777" w:rsidTr="004114D7">
        <w:trPr>
          <w:trHeight w:val="725"/>
        </w:trPr>
        <w:tc>
          <w:tcPr>
            <w:tcW w:w="1880" w:type="dxa"/>
            <w:tcBorders>
              <w:top w:val="nil"/>
              <w:left w:val="nil"/>
              <w:bottom w:val="nil"/>
              <w:right w:val="nil"/>
            </w:tcBorders>
            <w:shd w:val="clear" w:color="auto" w:fill="000000"/>
            <w:tcMar>
              <w:top w:w="100" w:type="dxa"/>
              <w:left w:w="100" w:type="dxa"/>
              <w:bottom w:w="100" w:type="dxa"/>
              <w:right w:w="100" w:type="dxa"/>
            </w:tcMar>
          </w:tcPr>
          <w:p w14:paraId="77CB2F4E" w14:textId="77777777" w:rsidR="004114D7" w:rsidRPr="00D235F2" w:rsidRDefault="004114D7" w:rsidP="004114D7">
            <w:pPr>
              <w:spacing w:before="240" w:after="240"/>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48E2BDD8" w14:textId="77777777" w:rsidR="004114D7" w:rsidRPr="00D235F2" w:rsidRDefault="004114D7" w:rsidP="004114D7">
            <w:pPr>
              <w:spacing w:before="240" w:after="240"/>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Test case: Update the list of subject offering</w:t>
            </w:r>
          </w:p>
        </w:tc>
      </w:tr>
      <w:tr w:rsidR="004114D7" w:rsidRPr="004114D7" w14:paraId="0FEED886"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4E6668"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01BB77C8"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list of subject offering is updated</w:t>
            </w:r>
          </w:p>
        </w:tc>
      </w:tr>
      <w:tr w:rsidR="004114D7" w:rsidRPr="004114D7" w14:paraId="63C1B005"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F54E3E"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5C78EE4"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0A4035A7" w14:textId="77777777" w:rsidTr="004114D7">
        <w:trPr>
          <w:trHeight w:val="208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8A9EF0"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9001EFA" w14:textId="77777777" w:rsidR="004114D7" w:rsidRPr="00D235F2" w:rsidRDefault="004114D7" w:rsidP="004114D7">
            <w:pPr>
              <w:numPr>
                <w:ilvl w:val="0"/>
                <w:numId w:val="21"/>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manage subject section</w:t>
            </w:r>
          </w:p>
          <w:p w14:paraId="34B122BB" w14:textId="77777777" w:rsidR="004114D7" w:rsidRPr="00D235F2" w:rsidRDefault="004114D7" w:rsidP="004114D7">
            <w:pPr>
              <w:numPr>
                <w:ilvl w:val="0"/>
                <w:numId w:val="21"/>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All the academic subjects will be displayed</w:t>
            </w:r>
          </w:p>
          <w:p w14:paraId="0A8E2578" w14:textId="77777777" w:rsidR="004114D7" w:rsidRPr="00D235F2" w:rsidRDefault="004114D7" w:rsidP="004114D7">
            <w:pPr>
              <w:numPr>
                <w:ilvl w:val="0"/>
                <w:numId w:val="21"/>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 xml:space="preserve">Select the Edit button and change it to desired subject you want to offer or you can also change the assigned faculty to the other one </w:t>
            </w:r>
          </w:p>
        </w:tc>
      </w:tr>
      <w:tr w:rsidR="004114D7" w:rsidRPr="004114D7" w14:paraId="1F2C265A" w14:textId="77777777" w:rsidTr="004114D7">
        <w:trPr>
          <w:trHeight w:val="122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56FEF7" w14:textId="080DB8B9"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1AD16208" w14:textId="77777777" w:rsidR="00D235F2" w:rsidRDefault="00D235F2" w:rsidP="00D235F2">
            <w:pPr>
              <w:ind w:left="720"/>
              <w:jc w:val="both"/>
              <w:rPr>
                <w:rFonts w:ascii="Times New Roman" w:eastAsia="Times New Roman" w:hAnsi="Times New Roman" w:cs="Times New Roman"/>
                <w:b w:val="0"/>
                <w:bCs/>
                <w:color w:val="auto"/>
                <w:sz w:val="24"/>
                <w:szCs w:val="24"/>
              </w:rPr>
            </w:pPr>
          </w:p>
          <w:p w14:paraId="10802585" w14:textId="62921F8D" w:rsidR="004114D7" w:rsidRPr="00D235F2" w:rsidRDefault="004114D7" w:rsidP="00D235F2">
            <w:pPr>
              <w:ind w:left="7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Subject is updated successfully into the system</w:t>
            </w:r>
          </w:p>
        </w:tc>
      </w:tr>
    </w:tbl>
    <w:p w14:paraId="7BC805A9" w14:textId="77777777" w:rsidR="004114D7" w:rsidRPr="004114D7" w:rsidRDefault="004114D7" w:rsidP="004114D7">
      <w:pPr>
        <w:jc w:val="both"/>
        <w:rPr>
          <w:rFonts w:ascii="Times New Roman" w:eastAsia="Times New Roman" w:hAnsi="Times New Roman" w:cs="Times New Roman"/>
          <w:b w:val="0"/>
          <w:bCs/>
          <w:color w:val="auto"/>
        </w:rPr>
      </w:pPr>
    </w:p>
    <w:p w14:paraId="438E22B9" w14:textId="77777777" w:rsidR="004114D7" w:rsidRPr="004114D7" w:rsidRDefault="004114D7" w:rsidP="004114D7">
      <w:pPr>
        <w:spacing w:after="240"/>
        <w:jc w:val="both"/>
        <w:rPr>
          <w:rFonts w:ascii="Times New Roman" w:eastAsia="Times New Roman" w:hAnsi="Times New Roman" w:cs="Times New Roman"/>
          <w:b w:val="0"/>
          <w:bCs/>
          <w:i/>
          <w:color w:val="auto"/>
          <w:sz w:val="11"/>
          <w:szCs w:val="11"/>
        </w:rPr>
      </w:pPr>
      <w:r w:rsidRPr="004114D7">
        <w:rPr>
          <w:rFonts w:ascii="Times New Roman" w:eastAsia="Times New Roman" w:hAnsi="Times New Roman" w:cs="Times New Roman"/>
          <w:b w:val="0"/>
          <w:bCs/>
          <w:i/>
          <w:color w:val="auto"/>
          <w:sz w:val="11"/>
          <w:szCs w:val="11"/>
        </w:rPr>
        <w:t xml:space="preserve"> </w:t>
      </w:r>
    </w:p>
    <w:p w14:paraId="3ED6F6A3" w14:textId="77777777" w:rsidR="004114D7" w:rsidRPr="004114D7" w:rsidRDefault="004114D7" w:rsidP="004114D7">
      <w:pPr>
        <w:spacing w:after="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lastRenderedPageBreak/>
        <w:drawing>
          <wp:inline distT="114300" distB="114300" distL="114300" distR="114300" wp14:anchorId="4EAC75C0" wp14:editId="09CE6699">
            <wp:extent cx="5943600" cy="25205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7"/>
                    <a:srcRect b="9374"/>
                    <a:stretch/>
                  </pic:blipFill>
                  <pic:spPr bwMode="auto">
                    <a:xfrm>
                      <a:off x="0" y="0"/>
                      <a:ext cx="5943600" cy="2520563"/>
                    </a:xfrm>
                    <a:prstGeom prst="rect">
                      <a:avLst/>
                    </a:prstGeom>
                    <a:ln>
                      <a:noFill/>
                    </a:ln>
                    <a:extLst>
                      <a:ext uri="{53640926-AAD7-44D8-BBD7-CCE9431645EC}">
                        <a14:shadowObscured xmlns:a14="http://schemas.microsoft.com/office/drawing/2010/main"/>
                      </a:ext>
                    </a:extLst>
                  </pic:spPr>
                </pic:pic>
              </a:graphicData>
            </a:graphic>
          </wp:inline>
        </w:drawing>
      </w:r>
    </w:p>
    <w:p w14:paraId="57C0A67A" w14:textId="77777777" w:rsidR="004114D7" w:rsidRPr="004114D7" w:rsidRDefault="004114D7" w:rsidP="004114D7">
      <w:pPr>
        <w:spacing w:after="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0C87D14B" wp14:editId="737D8400">
            <wp:extent cx="5943600" cy="2496709"/>
            <wp:effectExtent l="0" t="0" r="0" b="571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8"/>
                    <a:srcRect t="2287" b="7946"/>
                    <a:stretch/>
                  </pic:blipFill>
                  <pic:spPr bwMode="auto">
                    <a:xfrm>
                      <a:off x="0" y="0"/>
                      <a:ext cx="5943600" cy="2496709"/>
                    </a:xfrm>
                    <a:prstGeom prst="rect">
                      <a:avLst/>
                    </a:prstGeom>
                    <a:ln>
                      <a:noFill/>
                    </a:ln>
                    <a:extLst>
                      <a:ext uri="{53640926-AAD7-44D8-BBD7-CCE9431645EC}">
                        <a14:shadowObscured xmlns:a14="http://schemas.microsoft.com/office/drawing/2010/main"/>
                      </a:ext>
                    </a:extLst>
                  </pic:spPr>
                </pic:pic>
              </a:graphicData>
            </a:graphic>
          </wp:inline>
        </w:drawing>
      </w:r>
    </w:p>
    <w:p w14:paraId="14BF794E" w14:textId="77777777" w:rsidR="004114D7" w:rsidRPr="00D235F2" w:rsidRDefault="004114D7" w:rsidP="004114D7">
      <w:pPr>
        <w:spacing w:after="240"/>
        <w:jc w:val="both"/>
        <w:rPr>
          <w:rFonts w:ascii="Times New Roman" w:eastAsia="Times New Roman" w:hAnsi="Times New Roman" w:cs="Times New Roman"/>
          <w:i/>
          <w:color w:val="auto"/>
          <w:szCs w:val="28"/>
        </w:rPr>
      </w:pPr>
      <w:r w:rsidRPr="00D235F2">
        <w:rPr>
          <w:rFonts w:ascii="Times New Roman" w:eastAsia="Georgia" w:hAnsi="Times New Roman" w:cs="Times New Roman"/>
          <w:i/>
          <w:color w:val="auto"/>
          <w:szCs w:val="28"/>
        </w:rPr>
        <w:t>4.3</w:t>
      </w:r>
      <w:r w:rsidRPr="00D235F2">
        <w:rPr>
          <w:rFonts w:ascii="Times New Roman" w:eastAsia="Times New Roman" w:hAnsi="Times New Roman" w:cs="Times New Roman"/>
          <w:color w:val="auto"/>
          <w:szCs w:val="28"/>
        </w:rPr>
        <w:t xml:space="preserve"> Delete</w:t>
      </w:r>
      <w:r w:rsidRPr="00D235F2">
        <w:rPr>
          <w:rFonts w:ascii="Times New Roman" w:eastAsia="Times New Roman" w:hAnsi="Times New Roman" w:cs="Times New Roman"/>
          <w:i/>
          <w:color w:val="auto"/>
          <w:szCs w:val="28"/>
        </w:rPr>
        <w:t xml:space="preserve"> the Subject offering</w:t>
      </w:r>
    </w:p>
    <w:p w14:paraId="109D56CB"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35" w:type="dxa"/>
        <w:tblBorders>
          <w:top w:val="nil"/>
          <w:left w:val="nil"/>
          <w:bottom w:val="nil"/>
          <w:right w:val="nil"/>
          <w:insideH w:val="nil"/>
          <w:insideV w:val="nil"/>
        </w:tblBorders>
        <w:tblLayout w:type="fixed"/>
        <w:tblLook w:val="0600" w:firstRow="0" w:lastRow="0" w:firstColumn="0" w:lastColumn="0" w:noHBand="1" w:noVBand="1"/>
      </w:tblPr>
      <w:tblGrid>
        <w:gridCol w:w="2025"/>
        <w:gridCol w:w="7110"/>
      </w:tblGrid>
      <w:tr w:rsidR="004114D7" w:rsidRPr="004114D7" w14:paraId="31060257" w14:textId="77777777" w:rsidTr="004114D7">
        <w:trPr>
          <w:trHeight w:val="740"/>
        </w:trPr>
        <w:tc>
          <w:tcPr>
            <w:tcW w:w="2025" w:type="dxa"/>
            <w:tcBorders>
              <w:top w:val="nil"/>
              <w:left w:val="nil"/>
              <w:bottom w:val="nil"/>
              <w:right w:val="nil"/>
            </w:tcBorders>
            <w:shd w:val="clear" w:color="auto" w:fill="000000"/>
            <w:tcMar>
              <w:top w:w="100" w:type="dxa"/>
              <w:left w:w="100" w:type="dxa"/>
              <w:bottom w:w="100" w:type="dxa"/>
              <w:right w:w="100" w:type="dxa"/>
            </w:tcMar>
          </w:tcPr>
          <w:p w14:paraId="7F1758B9"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110" w:type="dxa"/>
            <w:tcBorders>
              <w:top w:val="nil"/>
              <w:left w:val="nil"/>
              <w:bottom w:val="nil"/>
              <w:right w:val="nil"/>
            </w:tcBorders>
            <w:shd w:val="clear" w:color="auto" w:fill="000000"/>
            <w:tcMar>
              <w:top w:w="100" w:type="dxa"/>
              <w:left w:w="100" w:type="dxa"/>
              <w:bottom w:w="100" w:type="dxa"/>
              <w:right w:w="100" w:type="dxa"/>
            </w:tcMar>
          </w:tcPr>
          <w:p w14:paraId="3DB3AD24"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Delete a subject offering</w:t>
            </w:r>
          </w:p>
        </w:tc>
      </w:tr>
      <w:tr w:rsidR="004114D7" w:rsidRPr="004114D7" w14:paraId="12D210CC" w14:textId="77777777" w:rsidTr="004114D7">
        <w:trPr>
          <w:trHeight w:val="71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4894A"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3363B2E0"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When admin decides to delete the selected subject, the system removes that course from the system</w:t>
            </w:r>
          </w:p>
        </w:tc>
      </w:tr>
      <w:tr w:rsidR="004114D7" w:rsidRPr="004114D7" w14:paraId="67AF1ED4" w14:textId="77777777" w:rsidTr="004114D7">
        <w:trPr>
          <w:trHeight w:val="132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DB1849"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p>
          <w:p w14:paraId="333F6882"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921B7" w14:textId="77777777" w:rsidR="004114D7" w:rsidRPr="00D235F2" w:rsidRDefault="004114D7" w:rsidP="004114D7">
            <w:pPr>
              <w:spacing w:before="240" w:after="240" w:line="283" w:lineRule="auto"/>
              <w:ind w:left="120" w:right="18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webpage that allows the admin to delete the subject offering</w:t>
            </w:r>
          </w:p>
        </w:tc>
      </w:tr>
      <w:tr w:rsidR="004114D7" w:rsidRPr="004114D7" w14:paraId="579B0974" w14:textId="77777777" w:rsidTr="004114D7">
        <w:trPr>
          <w:trHeight w:val="13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E9171"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lastRenderedPageBreak/>
              <w:t>Steps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2F5E8181" w14:textId="77777777" w:rsidR="004114D7" w:rsidRPr="00D235F2" w:rsidRDefault="004114D7" w:rsidP="004114D7">
            <w:pPr>
              <w:spacing w:before="240"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delete button of any subject to remove it from the database</w:t>
            </w:r>
          </w:p>
        </w:tc>
      </w:tr>
      <w:tr w:rsidR="004114D7" w:rsidRPr="004114D7" w14:paraId="7147EB73" w14:textId="77777777" w:rsidTr="004114D7">
        <w:trPr>
          <w:trHeight w:val="153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68DF1"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6940387B" w14:textId="77777777" w:rsidR="004114D7" w:rsidRPr="00D235F2" w:rsidRDefault="004114D7" w:rsidP="004114D7">
            <w:pPr>
              <w:numPr>
                <w:ilvl w:val="0"/>
                <w:numId w:val="33"/>
              </w:numPr>
              <w:spacing w:before="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system deletes the selected subject from the database</w:t>
            </w:r>
          </w:p>
          <w:p w14:paraId="5FC3B01B" w14:textId="77777777" w:rsidR="004114D7" w:rsidRPr="00D235F2" w:rsidRDefault="004114D7" w:rsidP="004114D7">
            <w:pPr>
              <w:numPr>
                <w:ilvl w:val="0"/>
                <w:numId w:val="33"/>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User is redirected to his/her main page</w:t>
            </w:r>
          </w:p>
        </w:tc>
      </w:tr>
    </w:tbl>
    <w:p w14:paraId="6F208D57" w14:textId="77777777" w:rsidR="004114D7" w:rsidRPr="004114D7" w:rsidRDefault="004114D7" w:rsidP="004114D7">
      <w:pPr>
        <w:jc w:val="both"/>
        <w:rPr>
          <w:rFonts w:ascii="Times New Roman" w:eastAsia="Times New Roman" w:hAnsi="Times New Roman" w:cs="Times New Roman"/>
          <w:b w:val="0"/>
          <w:bCs/>
          <w:i/>
          <w:color w:val="auto"/>
          <w:szCs w:val="28"/>
        </w:rPr>
      </w:pPr>
    </w:p>
    <w:p w14:paraId="4EDB3878" w14:textId="77777777" w:rsidR="004114D7" w:rsidRPr="004114D7" w:rsidRDefault="004114D7" w:rsidP="004114D7">
      <w:pPr>
        <w:jc w:val="both"/>
        <w:rPr>
          <w:rFonts w:ascii="Times New Roman" w:eastAsia="Times New Roman" w:hAnsi="Times New Roman" w:cs="Times New Roman"/>
          <w:b w:val="0"/>
          <w:bCs/>
          <w:i/>
          <w:color w:val="auto"/>
          <w:szCs w:val="28"/>
        </w:rPr>
      </w:pPr>
    </w:p>
    <w:p w14:paraId="4B1222CB"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drawing>
          <wp:inline distT="114300" distB="114300" distL="114300" distR="114300" wp14:anchorId="0D9B5AAA" wp14:editId="019D78AA">
            <wp:extent cx="5943600" cy="2552368"/>
            <wp:effectExtent l="0" t="0" r="0" b="635"/>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9"/>
                    <a:srcRect b="9471"/>
                    <a:stretch/>
                  </pic:blipFill>
                  <pic:spPr bwMode="auto">
                    <a:xfrm>
                      <a:off x="0" y="0"/>
                      <a:ext cx="5943600" cy="2552368"/>
                    </a:xfrm>
                    <a:prstGeom prst="rect">
                      <a:avLst/>
                    </a:prstGeom>
                    <a:ln>
                      <a:noFill/>
                    </a:ln>
                    <a:extLst>
                      <a:ext uri="{53640926-AAD7-44D8-BBD7-CCE9431645EC}">
                        <a14:shadowObscured xmlns:a14="http://schemas.microsoft.com/office/drawing/2010/main"/>
                      </a:ext>
                    </a:extLst>
                  </pic:spPr>
                </pic:pic>
              </a:graphicData>
            </a:graphic>
          </wp:inline>
        </w:drawing>
      </w:r>
    </w:p>
    <w:p w14:paraId="11CD9F5D" w14:textId="77777777" w:rsidR="004114D7" w:rsidRPr="004114D7" w:rsidRDefault="004114D7" w:rsidP="004114D7">
      <w:pPr>
        <w:jc w:val="both"/>
        <w:rPr>
          <w:rFonts w:ascii="Times New Roman" w:eastAsia="Times New Roman" w:hAnsi="Times New Roman" w:cs="Times New Roman"/>
          <w:b w:val="0"/>
          <w:bCs/>
          <w:i/>
          <w:color w:val="auto"/>
          <w:szCs w:val="28"/>
        </w:rPr>
      </w:pPr>
    </w:p>
    <w:p w14:paraId="18676F8E" w14:textId="77777777" w:rsidR="004114D7" w:rsidRPr="00D235F2" w:rsidRDefault="004114D7" w:rsidP="004114D7">
      <w:pPr>
        <w:spacing w:before="220"/>
        <w:jc w:val="both"/>
        <w:rPr>
          <w:rFonts w:ascii="Times New Roman" w:eastAsia="Times New Roman" w:hAnsi="Times New Roman" w:cs="Times New Roman"/>
          <w:color w:val="auto"/>
          <w:sz w:val="32"/>
          <w:szCs w:val="32"/>
        </w:rPr>
      </w:pPr>
      <w:r w:rsidRPr="00D235F2">
        <w:rPr>
          <w:rFonts w:ascii="Times New Roman" w:eastAsia="Times New Roman" w:hAnsi="Times New Roman" w:cs="Times New Roman"/>
          <w:color w:val="auto"/>
          <w:sz w:val="32"/>
          <w:szCs w:val="32"/>
        </w:rPr>
        <w:t>5.</w:t>
      </w:r>
      <w:r w:rsidRPr="00D235F2">
        <w:rPr>
          <w:rFonts w:ascii="Times New Roman" w:eastAsia="Times New Roman" w:hAnsi="Times New Roman" w:cs="Times New Roman"/>
          <w:color w:val="auto"/>
          <w:sz w:val="14"/>
          <w:szCs w:val="14"/>
        </w:rPr>
        <w:t xml:space="preserve">     </w:t>
      </w:r>
      <w:r w:rsidRPr="00D235F2">
        <w:rPr>
          <w:rFonts w:ascii="Times New Roman" w:eastAsia="Times New Roman" w:hAnsi="Times New Roman" w:cs="Times New Roman"/>
          <w:color w:val="auto"/>
          <w:sz w:val="32"/>
          <w:szCs w:val="32"/>
        </w:rPr>
        <w:t>Test Case of Manage Session Use Case</w:t>
      </w:r>
    </w:p>
    <w:p w14:paraId="532F59F9" w14:textId="77777777" w:rsidR="004114D7" w:rsidRPr="00D235F2" w:rsidRDefault="004114D7" w:rsidP="004114D7">
      <w:pPr>
        <w:spacing w:before="300" w:after="240"/>
        <w:ind w:left="580"/>
        <w:jc w:val="both"/>
        <w:rPr>
          <w:rFonts w:ascii="Times New Roman" w:eastAsia="Times New Roman" w:hAnsi="Times New Roman" w:cs="Times New Roman"/>
          <w:i/>
          <w:color w:val="auto"/>
          <w:szCs w:val="28"/>
        </w:rPr>
      </w:pPr>
      <w:r w:rsidRPr="00D235F2">
        <w:rPr>
          <w:rFonts w:ascii="Times New Roman" w:eastAsia="Georgia" w:hAnsi="Times New Roman" w:cs="Times New Roman"/>
          <w:i/>
          <w:color w:val="auto"/>
          <w:szCs w:val="28"/>
        </w:rPr>
        <w:t>5.1</w:t>
      </w:r>
      <w:r w:rsidRPr="00D235F2">
        <w:rPr>
          <w:rFonts w:ascii="Times New Roman" w:eastAsia="Times New Roman" w:hAnsi="Times New Roman" w:cs="Times New Roman"/>
          <w:color w:val="auto"/>
          <w:sz w:val="14"/>
          <w:szCs w:val="14"/>
        </w:rPr>
        <w:t xml:space="preserve">            </w:t>
      </w:r>
      <w:r w:rsidRPr="00D235F2">
        <w:rPr>
          <w:rFonts w:ascii="Times New Roman" w:eastAsia="Times New Roman" w:hAnsi="Times New Roman" w:cs="Times New Roman"/>
          <w:i/>
          <w:color w:val="auto"/>
          <w:szCs w:val="28"/>
        </w:rPr>
        <w:t>The User create a new session</w:t>
      </w:r>
    </w:p>
    <w:p w14:paraId="5A9B98EC"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7A413D6D" w14:textId="77777777" w:rsidTr="004114D7">
        <w:trPr>
          <w:trHeight w:val="740"/>
        </w:trPr>
        <w:tc>
          <w:tcPr>
            <w:tcW w:w="1880" w:type="dxa"/>
            <w:tcBorders>
              <w:top w:val="nil"/>
              <w:left w:val="nil"/>
              <w:bottom w:val="nil"/>
              <w:right w:val="nil"/>
            </w:tcBorders>
            <w:shd w:val="clear" w:color="auto" w:fill="000000"/>
            <w:tcMar>
              <w:top w:w="100" w:type="dxa"/>
              <w:left w:w="100" w:type="dxa"/>
              <w:bottom w:w="100" w:type="dxa"/>
              <w:right w:w="100" w:type="dxa"/>
            </w:tcMar>
          </w:tcPr>
          <w:p w14:paraId="1E466C0E"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0EAC1228" w14:textId="77777777" w:rsidR="004114D7" w:rsidRPr="004114D7" w:rsidRDefault="004114D7" w:rsidP="004114D7">
            <w:pPr>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The user creates a new session</w:t>
            </w:r>
          </w:p>
        </w:tc>
      </w:tr>
      <w:tr w:rsidR="004114D7" w:rsidRPr="004114D7" w14:paraId="7CA7CB5C"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DE87F1"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7B120070"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session for particular semester is created</w:t>
            </w:r>
          </w:p>
        </w:tc>
      </w:tr>
      <w:tr w:rsidR="004114D7" w:rsidRPr="004114D7" w14:paraId="0B2B7E9E"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31803B"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211425C"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7762DB4B" w14:textId="77777777" w:rsidTr="004114D7">
        <w:trPr>
          <w:trHeight w:val="103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A539E9"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lastRenderedPageBreak/>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43AB5033" w14:textId="77777777" w:rsidR="004114D7" w:rsidRPr="00D235F2" w:rsidRDefault="004114D7" w:rsidP="004114D7">
            <w:pPr>
              <w:numPr>
                <w:ilvl w:val="0"/>
                <w:numId w:val="27"/>
              </w:numPr>
              <w:spacing w:before="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Add Session Button</w:t>
            </w:r>
          </w:p>
          <w:p w14:paraId="1E3082FB" w14:textId="77777777" w:rsidR="004114D7" w:rsidRPr="00D235F2" w:rsidRDefault="004114D7" w:rsidP="004114D7">
            <w:pPr>
              <w:numPr>
                <w:ilvl w:val="0"/>
                <w:numId w:val="27"/>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Enter a valid dd-mm-</w:t>
            </w:r>
            <w:proofErr w:type="spellStart"/>
            <w:r w:rsidRPr="00D235F2">
              <w:rPr>
                <w:rFonts w:ascii="Times New Roman" w:eastAsia="Times New Roman" w:hAnsi="Times New Roman" w:cs="Times New Roman"/>
                <w:b w:val="0"/>
                <w:bCs/>
                <w:color w:val="auto"/>
                <w:sz w:val="24"/>
                <w:szCs w:val="24"/>
              </w:rPr>
              <w:t>yyyy</w:t>
            </w:r>
            <w:proofErr w:type="spellEnd"/>
            <w:r w:rsidRPr="00D235F2">
              <w:rPr>
                <w:rFonts w:ascii="Times New Roman" w:eastAsia="Times New Roman" w:hAnsi="Times New Roman" w:cs="Times New Roman"/>
                <w:b w:val="0"/>
                <w:bCs/>
                <w:color w:val="auto"/>
                <w:sz w:val="24"/>
                <w:szCs w:val="24"/>
              </w:rPr>
              <w:t xml:space="preserve"> for start and end</w:t>
            </w:r>
          </w:p>
          <w:p w14:paraId="461D917A" w14:textId="77777777" w:rsidR="004114D7" w:rsidRPr="00D235F2" w:rsidRDefault="004114D7" w:rsidP="004114D7">
            <w:pPr>
              <w:numPr>
                <w:ilvl w:val="0"/>
                <w:numId w:val="27"/>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 xml:space="preserve">Click on add Session button </w:t>
            </w:r>
          </w:p>
        </w:tc>
      </w:tr>
      <w:tr w:rsidR="004114D7" w:rsidRPr="004114D7" w14:paraId="1E091040" w14:textId="77777777" w:rsidTr="004114D7">
        <w:trPr>
          <w:trHeight w:val="93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3D49E" w14:textId="40E6A2F4"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2A807B5B"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new session is created in the system</w:t>
            </w:r>
          </w:p>
        </w:tc>
      </w:tr>
    </w:tbl>
    <w:p w14:paraId="5CC137F2"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7B8C30CD"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294A2FC1" wp14:editId="113E0B11">
            <wp:extent cx="5943600" cy="2528514"/>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30"/>
                    <a:srcRect b="9502"/>
                    <a:stretch/>
                  </pic:blipFill>
                  <pic:spPr bwMode="auto">
                    <a:xfrm>
                      <a:off x="0" y="0"/>
                      <a:ext cx="5943600" cy="2528514"/>
                    </a:xfrm>
                    <a:prstGeom prst="rect">
                      <a:avLst/>
                    </a:prstGeom>
                    <a:ln>
                      <a:noFill/>
                    </a:ln>
                    <a:extLst>
                      <a:ext uri="{53640926-AAD7-44D8-BBD7-CCE9431645EC}">
                        <a14:shadowObscured xmlns:a14="http://schemas.microsoft.com/office/drawing/2010/main"/>
                      </a:ext>
                    </a:extLst>
                  </pic:spPr>
                </pic:pic>
              </a:graphicData>
            </a:graphic>
          </wp:inline>
        </w:drawing>
      </w:r>
    </w:p>
    <w:p w14:paraId="4C392C45" w14:textId="77777777" w:rsidR="004114D7" w:rsidRPr="004114D7" w:rsidRDefault="004114D7" w:rsidP="004114D7">
      <w:pPr>
        <w:spacing w:before="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drawing>
          <wp:inline distT="114300" distB="114300" distL="114300" distR="114300" wp14:anchorId="6C040C07" wp14:editId="3241D06F">
            <wp:extent cx="5943600" cy="254441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1"/>
                    <a:srcRect b="8517"/>
                    <a:stretch/>
                  </pic:blipFill>
                  <pic:spPr bwMode="auto">
                    <a:xfrm>
                      <a:off x="0" y="0"/>
                      <a:ext cx="5943600" cy="2544418"/>
                    </a:xfrm>
                    <a:prstGeom prst="rect">
                      <a:avLst/>
                    </a:prstGeom>
                    <a:ln>
                      <a:noFill/>
                    </a:ln>
                    <a:extLst>
                      <a:ext uri="{53640926-AAD7-44D8-BBD7-CCE9431645EC}">
                        <a14:shadowObscured xmlns:a14="http://schemas.microsoft.com/office/drawing/2010/main"/>
                      </a:ext>
                    </a:extLst>
                  </pic:spPr>
                </pic:pic>
              </a:graphicData>
            </a:graphic>
          </wp:inline>
        </w:drawing>
      </w:r>
    </w:p>
    <w:p w14:paraId="48644063"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4906F054"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2A3EA29B" w14:textId="77777777" w:rsidR="004114D7" w:rsidRPr="004114D7" w:rsidRDefault="004114D7" w:rsidP="004114D7">
      <w:pPr>
        <w:spacing w:before="240"/>
        <w:jc w:val="both"/>
        <w:rPr>
          <w:rFonts w:ascii="Times New Roman" w:eastAsia="Georgia" w:hAnsi="Times New Roman" w:cs="Times New Roman"/>
          <w:b w:val="0"/>
          <w:bCs/>
          <w:i/>
          <w:color w:val="auto"/>
          <w:szCs w:val="28"/>
        </w:rPr>
      </w:pPr>
    </w:p>
    <w:p w14:paraId="6CB71ABF" w14:textId="77777777" w:rsidR="00D235F2" w:rsidRDefault="00D235F2" w:rsidP="004114D7">
      <w:pPr>
        <w:spacing w:before="240"/>
        <w:jc w:val="both"/>
        <w:rPr>
          <w:rFonts w:ascii="Times New Roman" w:eastAsia="Georgia" w:hAnsi="Times New Roman" w:cs="Times New Roman"/>
          <w:b w:val="0"/>
          <w:bCs/>
          <w:i/>
          <w:color w:val="auto"/>
          <w:szCs w:val="28"/>
        </w:rPr>
      </w:pPr>
    </w:p>
    <w:p w14:paraId="1533B23A" w14:textId="77777777" w:rsidR="00D235F2" w:rsidRDefault="00D235F2" w:rsidP="004114D7">
      <w:pPr>
        <w:spacing w:before="240"/>
        <w:jc w:val="both"/>
        <w:rPr>
          <w:rFonts w:ascii="Times New Roman" w:eastAsia="Georgia" w:hAnsi="Times New Roman" w:cs="Times New Roman"/>
          <w:b w:val="0"/>
          <w:bCs/>
          <w:i/>
          <w:color w:val="auto"/>
          <w:szCs w:val="28"/>
        </w:rPr>
      </w:pPr>
    </w:p>
    <w:p w14:paraId="3FF0D0DA" w14:textId="478A06CD" w:rsidR="004114D7" w:rsidRPr="00D235F2" w:rsidRDefault="004114D7" w:rsidP="004114D7">
      <w:pPr>
        <w:spacing w:before="240"/>
        <w:jc w:val="both"/>
        <w:rPr>
          <w:rFonts w:ascii="Times New Roman" w:eastAsia="Times New Roman" w:hAnsi="Times New Roman" w:cs="Times New Roman"/>
          <w:i/>
          <w:color w:val="auto"/>
          <w:sz w:val="20"/>
          <w:szCs w:val="20"/>
        </w:rPr>
      </w:pPr>
      <w:r w:rsidRPr="00D235F2">
        <w:rPr>
          <w:rFonts w:ascii="Times New Roman" w:eastAsia="Georgia" w:hAnsi="Times New Roman" w:cs="Times New Roman"/>
          <w:i/>
          <w:color w:val="auto"/>
          <w:szCs w:val="28"/>
        </w:rPr>
        <w:t>5.2</w:t>
      </w:r>
      <w:r w:rsidRPr="00D235F2">
        <w:rPr>
          <w:rFonts w:ascii="Times New Roman" w:eastAsia="Times New Roman" w:hAnsi="Times New Roman" w:cs="Times New Roman"/>
          <w:color w:val="auto"/>
          <w:szCs w:val="28"/>
        </w:rPr>
        <w:t xml:space="preserve">   </w:t>
      </w:r>
      <w:r w:rsidRPr="00D235F2">
        <w:rPr>
          <w:rFonts w:ascii="Times New Roman" w:eastAsia="Times New Roman" w:hAnsi="Times New Roman" w:cs="Times New Roman"/>
          <w:i/>
          <w:color w:val="auto"/>
          <w:szCs w:val="28"/>
        </w:rPr>
        <w:t>Update the list of sessions</w:t>
      </w:r>
    </w:p>
    <w:p w14:paraId="14890C0C" w14:textId="77777777" w:rsidR="004114D7" w:rsidRPr="004114D7" w:rsidRDefault="004114D7" w:rsidP="004114D7">
      <w:pPr>
        <w:spacing w:after="240"/>
        <w:jc w:val="both"/>
        <w:rPr>
          <w:rFonts w:ascii="Times New Roman" w:eastAsia="Times New Roman" w:hAnsi="Times New Roman" w:cs="Times New Roman"/>
          <w:b w:val="0"/>
          <w:bCs/>
          <w:i/>
          <w:color w:val="auto"/>
          <w:sz w:val="24"/>
          <w:szCs w:val="24"/>
        </w:rPr>
      </w:pPr>
      <w:r w:rsidRPr="004114D7">
        <w:rPr>
          <w:rFonts w:ascii="Times New Roman" w:eastAsia="Times New Roman" w:hAnsi="Times New Roman" w:cs="Times New Roman"/>
          <w:b w:val="0"/>
          <w:bCs/>
          <w:i/>
          <w:color w:val="auto"/>
          <w:sz w:val="24"/>
          <w:szCs w:val="24"/>
        </w:rPr>
        <w:t xml:space="preserve"> </w:t>
      </w:r>
    </w:p>
    <w:tbl>
      <w:tblPr>
        <w:tblW w:w="9145" w:type="dxa"/>
        <w:tblBorders>
          <w:top w:val="nil"/>
          <w:left w:val="nil"/>
          <w:bottom w:val="nil"/>
          <w:right w:val="nil"/>
          <w:insideH w:val="nil"/>
          <w:insideV w:val="nil"/>
        </w:tblBorders>
        <w:tblLayout w:type="fixed"/>
        <w:tblLook w:val="0600" w:firstRow="0" w:lastRow="0" w:firstColumn="0" w:lastColumn="0" w:noHBand="1" w:noVBand="1"/>
      </w:tblPr>
      <w:tblGrid>
        <w:gridCol w:w="1880"/>
        <w:gridCol w:w="7265"/>
      </w:tblGrid>
      <w:tr w:rsidR="004114D7" w:rsidRPr="004114D7" w14:paraId="0BEF1473" w14:textId="77777777" w:rsidTr="004114D7">
        <w:trPr>
          <w:trHeight w:val="725"/>
        </w:trPr>
        <w:tc>
          <w:tcPr>
            <w:tcW w:w="1880" w:type="dxa"/>
            <w:tcBorders>
              <w:top w:val="nil"/>
              <w:left w:val="nil"/>
              <w:bottom w:val="nil"/>
              <w:right w:val="nil"/>
            </w:tcBorders>
            <w:shd w:val="clear" w:color="auto" w:fill="000000"/>
            <w:tcMar>
              <w:top w:w="100" w:type="dxa"/>
              <w:left w:w="100" w:type="dxa"/>
              <w:bottom w:w="100" w:type="dxa"/>
              <w:right w:w="100" w:type="dxa"/>
            </w:tcMar>
          </w:tcPr>
          <w:p w14:paraId="689FDB75" w14:textId="77777777" w:rsidR="004114D7" w:rsidRPr="004114D7" w:rsidRDefault="004114D7" w:rsidP="004114D7">
            <w:pPr>
              <w:spacing w:before="240" w:after="240"/>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Name</w:t>
            </w:r>
          </w:p>
        </w:tc>
        <w:tc>
          <w:tcPr>
            <w:tcW w:w="7265" w:type="dxa"/>
            <w:tcBorders>
              <w:top w:val="nil"/>
              <w:left w:val="nil"/>
              <w:bottom w:val="nil"/>
              <w:right w:val="nil"/>
            </w:tcBorders>
            <w:shd w:val="clear" w:color="auto" w:fill="000000"/>
            <w:tcMar>
              <w:top w:w="100" w:type="dxa"/>
              <w:left w:w="100" w:type="dxa"/>
              <w:bottom w:w="100" w:type="dxa"/>
              <w:right w:w="100" w:type="dxa"/>
            </w:tcMar>
          </w:tcPr>
          <w:p w14:paraId="57B3130F" w14:textId="77777777" w:rsidR="004114D7" w:rsidRPr="004114D7" w:rsidRDefault="004114D7" w:rsidP="004114D7">
            <w:pPr>
              <w:spacing w:before="240" w:after="240"/>
              <w:ind w:left="240"/>
              <w:jc w:val="both"/>
              <w:rPr>
                <w:rFonts w:ascii="Times New Roman" w:eastAsia="Times New Roman" w:hAnsi="Times New Roman" w:cs="Times New Roman"/>
                <w:b w:val="0"/>
                <w:bCs/>
                <w:color w:val="auto"/>
                <w:sz w:val="24"/>
                <w:szCs w:val="24"/>
              </w:rPr>
            </w:pPr>
            <w:r w:rsidRPr="004114D7">
              <w:rPr>
                <w:rFonts w:ascii="Times New Roman" w:eastAsia="Times New Roman" w:hAnsi="Times New Roman" w:cs="Times New Roman"/>
                <w:b w:val="0"/>
                <w:bCs/>
                <w:color w:val="auto"/>
                <w:sz w:val="24"/>
                <w:szCs w:val="24"/>
              </w:rPr>
              <w:t>Test case: Update the list of sessions</w:t>
            </w:r>
          </w:p>
        </w:tc>
      </w:tr>
      <w:tr w:rsidR="004114D7" w:rsidRPr="004114D7" w14:paraId="764053BD"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F025C3"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30E5AD91"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list of sessions is updated</w:t>
            </w:r>
          </w:p>
        </w:tc>
      </w:tr>
      <w:tr w:rsidR="004114D7" w:rsidRPr="004114D7" w14:paraId="0044792C" w14:textId="77777777" w:rsidTr="004114D7">
        <w:trPr>
          <w:trHeight w:val="71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D95F1E"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A22B346" w14:textId="77777777" w:rsidR="004114D7" w:rsidRPr="00D235F2" w:rsidRDefault="004114D7" w:rsidP="004114D7">
            <w:pPr>
              <w:spacing w:before="240" w:after="240" w:line="291"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user must log in as the Academic Affair Staff</w:t>
            </w:r>
          </w:p>
        </w:tc>
      </w:tr>
      <w:tr w:rsidR="004114D7" w:rsidRPr="004114D7" w14:paraId="25FF254E" w14:textId="77777777" w:rsidTr="004114D7">
        <w:trPr>
          <w:trHeight w:val="2085"/>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E9404F" w14:textId="77777777" w:rsidR="004114D7" w:rsidRPr="00D235F2" w:rsidRDefault="004114D7" w:rsidP="004114D7">
            <w:pPr>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Steps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585500CC" w14:textId="77777777" w:rsidR="004114D7" w:rsidRPr="00D235F2" w:rsidRDefault="004114D7" w:rsidP="004114D7">
            <w:pPr>
              <w:numPr>
                <w:ilvl w:val="0"/>
                <w:numId w:val="38"/>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manage session section</w:t>
            </w:r>
          </w:p>
          <w:p w14:paraId="500C8220" w14:textId="77777777" w:rsidR="004114D7" w:rsidRPr="00D235F2" w:rsidRDefault="004114D7" w:rsidP="004114D7">
            <w:pPr>
              <w:numPr>
                <w:ilvl w:val="0"/>
                <w:numId w:val="38"/>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All the sessions will be displayed</w:t>
            </w:r>
          </w:p>
          <w:p w14:paraId="0AE8F4AC" w14:textId="77777777" w:rsidR="004114D7" w:rsidRPr="00D235F2" w:rsidRDefault="004114D7" w:rsidP="004114D7">
            <w:pPr>
              <w:numPr>
                <w:ilvl w:val="0"/>
                <w:numId w:val="38"/>
              </w:numPr>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Select the Edit button and change it to desired dd-mm-</w:t>
            </w:r>
            <w:proofErr w:type="spellStart"/>
            <w:r w:rsidRPr="00D235F2">
              <w:rPr>
                <w:rFonts w:ascii="Times New Roman" w:eastAsia="Times New Roman" w:hAnsi="Times New Roman" w:cs="Times New Roman"/>
                <w:b w:val="0"/>
                <w:bCs/>
                <w:color w:val="auto"/>
                <w:sz w:val="24"/>
                <w:szCs w:val="24"/>
              </w:rPr>
              <w:t>yyyy</w:t>
            </w:r>
            <w:proofErr w:type="spellEnd"/>
            <w:r w:rsidRPr="00D235F2">
              <w:rPr>
                <w:rFonts w:ascii="Times New Roman" w:eastAsia="Times New Roman" w:hAnsi="Times New Roman" w:cs="Times New Roman"/>
                <w:b w:val="0"/>
                <w:bCs/>
                <w:color w:val="auto"/>
                <w:sz w:val="24"/>
                <w:szCs w:val="24"/>
              </w:rPr>
              <w:t xml:space="preserve"> you want to start and end with</w:t>
            </w:r>
          </w:p>
        </w:tc>
      </w:tr>
      <w:tr w:rsidR="004114D7" w:rsidRPr="004114D7" w14:paraId="6089B546" w14:textId="77777777" w:rsidTr="004114D7">
        <w:trPr>
          <w:trHeight w:val="1220"/>
        </w:trPr>
        <w:tc>
          <w:tcPr>
            <w:tcW w:w="1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46EB5D" w14:textId="7B49270B" w:rsidR="004114D7" w:rsidRPr="00D235F2" w:rsidRDefault="004114D7" w:rsidP="004114D7">
            <w:pPr>
              <w:spacing w:before="240" w:after="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265" w:type="dxa"/>
            <w:tcBorders>
              <w:top w:val="nil"/>
              <w:left w:val="nil"/>
              <w:bottom w:val="single" w:sz="8" w:space="0" w:color="000000"/>
              <w:right w:val="single" w:sz="8" w:space="0" w:color="000000"/>
            </w:tcBorders>
            <w:tcMar>
              <w:top w:w="100" w:type="dxa"/>
              <w:left w:w="100" w:type="dxa"/>
              <w:bottom w:w="100" w:type="dxa"/>
              <w:right w:w="100" w:type="dxa"/>
            </w:tcMar>
          </w:tcPr>
          <w:p w14:paraId="0F436B6C" w14:textId="77777777" w:rsidR="00D235F2" w:rsidRDefault="00D235F2" w:rsidP="00D235F2">
            <w:pPr>
              <w:ind w:left="720"/>
              <w:jc w:val="both"/>
              <w:rPr>
                <w:rFonts w:ascii="Times New Roman" w:eastAsia="Times New Roman" w:hAnsi="Times New Roman" w:cs="Times New Roman"/>
                <w:b w:val="0"/>
                <w:bCs/>
                <w:color w:val="auto"/>
                <w:sz w:val="24"/>
                <w:szCs w:val="24"/>
              </w:rPr>
            </w:pPr>
          </w:p>
          <w:p w14:paraId="63C03A4E" w14:textId="37AD5284" w:rsidR="004114D7" w:rsidRPr="00D235F2" w:rsidRDefault="004114D7" w:rsidP="00D235F2">
            <w:pPr>
              <w:ind w:left="7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Session is updated successfully into the system</w:t>
            </w:r>
          </w:p>
        </w:tc>
      </w:tr>
    </w:tbl>
    <w:p w14:paraId="1DFC30B3" w14:textId="77777777" w:rsidR="004114D7" w:rsidRPr="004114D7" w:rsidRDefault="004114D7" w:rsidP="004114D7">
      <w:pPr>
        <w:jc w:val="both"/>
        <w:rPr>
          <w:rFonts w:ascii="Times New Roman" w:eastAsia="Times New Roman" w:hAnsi="Times New Roman" w:cs="Times New Roman"/>
          <w:b w:val="0"/>
          <w:bCs/>
          <w:color w:val="auto"/>
        </w:rPr>
      </w:pPr>
    </w:p>
    <w:p w14:paraId="6EE4F693" w14:textId="77777777" w:rsidR="004114D7" w:rsidRPr="004114D7" w:rsidRDefault="004114D7" w:rsidP="004114D7">
      <w:pPr>
        <w:spacing w:after="240"/>
        <w:jc w:val="both"/>
        <w:rPr>
          <w:rFonts w:ascii="Times New Roman" w:eastAsia="Times New Roman" w:hAnsi="Times New Roman" w:cs="Times New Roman"/>
          <w:b w:val="0"/>
          <w:bCs/>
          <w:i/>
          <w:color w:val="auto"/>
          <w:sz w:val="11"/>
          <w:szCs w:val="11"/>
        </w:rPr>
      </w:pPr>
      <w:r w:rsidRPr="004114D7">
        <w:rPr>
          <w:rFonts w:ascii="Times New Roman" w:eastAsia="Times New Roman" w:hAnsi="Times New Roman" w:cs="Times New Roman"/>
          <w:b w:val="0"/>
          <w:bCs/>
          <w:i/>
          <w:color w:val="auto"/>
          <w:sz w:val="11"/>
          <w:szCs w:val="11"/>
        </w:rPr>
        <w:t xml:space="preserve"> </w:t>
      </w:r>
    </w:p>
    <w:p w14:paraId="60D46467" w14:textId="77777777" w:rsidR="004114D7" w:rsidRPr="004114D7" w:rsidRDefault="004114D7" w:rsidP="004114D7">
      <w:pPr>
        <w:spacing w:after="240"/>
        <w:jc w:val="both"/>
        <w:rPr>
          <w:rFonts w:ascii="Times New Roman" w:eastAsia="Georgia" w:hAnsi="Times New Roman" w:cs="Times New Roman"/>
          <w:b w:val="0"/>
          <w:bCs/>
          <w:i/>
          <w:color w:val="auto"/>
          <w:szCs w:val="28"/>
        </w:rPr>
      </w:pPr>
      <w:r w:rsidRPr="004114D7">
        <w:rPr>
          <w:rFonts w:ascii="Times New Roman" w:eastAsia="Georgia" w:hAnsi="Times New Roman" w:cs="Times New Roman"/>
          <w:b w:val="0"/>
          <w:bCs/>
          <w:i/>
          <w:noProof/>
          <w:color w:val="auto"/>
          <w:szCs w:val="28"/>
        </w:rPr>
        <w:lastRenderedPageBreak/>
        <w:drawing>
          <wp:inline distT="114300" distB="114300" distL="114300" distR="114300" wp14:anchorId="43632C96" wp14:editId="415F1D13">
            <wp:extent cx="5943600" cy="254441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b="9345"/>
                    <a:stretch/>
                  </pic:blipFill>
                  <pic:spPr bwMode="auto">
                    <a:xfrm>
                      <a:off x="0" y="0"/>
                      <a:ext cx="5943600" cy="2544417"/>
                    </a:xfrm>
                    <a:prstGeom prst="rect">
                      <a:avLst/>
                    </a:prstGeom>
                    <a:ln>
                      <a:noFill/>
                    </a:ln>
                    <a:extLst>
                      <a:ext uri="{53640926-AAD7-44D8-BBD7-CCE9431645EC}">
                        <a14:shadowObscured xmlns:a14="http://schemas.microsoft.com/office/drawing/2010/main"/>
                      </a:ext>
                    </a:extLst>
                  </pic:spPr>
                </pic:pic>
              </a:graphicData>
            </a:graphic>
          </wp:inline>
        </w:drawing>
      </w:r>
    </w:p>
    <w:p w14:paraId="4F1CBF20" w14:textId="77777777" w:rsidR="004114D7" w:rsidRPr="00D235F2" w:rsidRDefault="004114D7" w:rsidP="004114D7">
      <w:pPr>
        <w:spacing w:after="240"/>
        <w:jc w:val="both"/>
        <w:rPr>
          <w:rFonts w:ascii="Times New Roman" w:eastAsia="Georgia" w:hAnsi="Times New Roman" w:cs="Times New Roman"/>
          <w:i/>
          <w:color w:val="auto"/>
          <w:szCs w:val="28"/>
        </w:rPr>
      </w:pPr>
      <w:r w:rsidRPr="00D235F2">
        <w:rPr>
          <w:rFonts w:ascii="Times New Roman" w:eastAsia="Georgia" w:hAnsi="Times New Roman" w:cs="Times New Roman"/>
          <w:i/>
          <w:color w:val="auto"/>
          <w:szCs w:val="28"/>
        </w:rPr>
        <w:t>5.3</w:t>
      </w:r>
      <w:r w:rsidRPr="00D235F2">
        <w:rPr>
          <w:rFonts w:ascii="Times New Roman" w:eastAsia="Times New Roman" w:hAnsi="Times New Roman" w:cs="Times New Roman"/>
          <w:color w:val="auto"/>
          <w:szCs w:val="28"/>
        </w:rPr>
        <w:t xml:space="preserve"> Delete</w:t>
      </w:r>
      <w:r w:rsidRPr="00D235F2">
        <w:rPr>
          <w:rFonts w:ascii="Times New Roman" w:eastAsia="Times New Roman" w:hAnsi="Times New Roman" w:cs="Times New Roman"/>
          <w:i/>
          <w:color w:val="auto"/>
          <w:szCs w:val="28"/>
        </w:rPr>
        <w:t xml:space="preserve"> the Session</w:t>
      </w:r>
    </w:p>
    <w:p w14:paraId="1CDD0432" w14:textId="77777777" w:rsidR="004114D7" w:rsidRPr="004114D7" w:rsidRDefault="004114D7" w:rsidP="004114D7">
      <w:pPr>
        <w:jc w:val="both"/>
        <w:rPr>
          <w:rFonts w:ascii="Times New Roman" w:eastAsia="Times New Roman" w:hAnsi="Times New Roman" w:cs="Times New Roman"/>
          <w:b w:val="0"/>
          <w:bCs/>
          <w:color w:val="auto"/>
          <w:sz w:val="24"/>
          <w:szCs w:val="24"/>
        </w:rPr>
      </w:pPr>
    </w:p>
    <w:tbl>
      <w:tblPr>
        <w:tblW w:w="9135" w:type="dxa"/>
        <w:tblBorders>
          <w:top w:val="nil"/>
          <w:left w:val="nil"/>
          <w:bottom w:val="nil"/>
          <w:right w:val="nil"/>
          <w:insideH w:val="nil"/>
          <w:insideV w:val="nil"/>
        </w:tblBorders>
        <w:tblLayout w:type="fixed"/>
        <w:tblLook w:val="0600" w:firstRow="0" w:lastRow="0" w:firstColumn="0" w:lastColumn="0" w:noHBand="1" w:noVBand="1"/>
      </w:tblPr>
      <w:tblGrid>
        <w:gridCol w:w="2025"/>
        <w:gridCol w:w="7110"/>
      </w:tblGrid>
      <w:tr w:rsidR="004114D7" w:rsidRPr="004114D7" w14:paraId="6732825D" w14:textId="77777777" w:rsidTr="004114D7">
        <w:trPr>
          <w:trHeight w:val="740"/>
        </w:trPr>
        <w:tc>
          <w:tcPr>
            <w:tcW w:w="2025" w:type="dxa"/>
            <w:tcBorders>
              <w:top w:val="nil"/>
              <w:left w:val="nil"/>
              <w:bottom w:val="nil"/>
              <w:right w:val="nil"/>
            </w:tcBorders>
            <w:shd w:val="clear" w:color="auto" w:fill="000000"/>
            <w:tcMar>
              <w:top w:w="100" w:type="dxa"/>
              <w:left w:w="100" w:type="dxa"/>
              <w:bottom w:w="100" w:type="dxa"/>
              <w:right w:w="100" w:type="dxa"/>
            </w:tcMar>
          </w:tcPr>
          <w:p w14:paraId="65F6B646" w14:textId="77777777" w:rsidR="004114D7" w:rsidRPr="00D235F2" w:rsidRDefault="004114D7" w:rsidP="004114D7">
            <w:pPr>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Name</w:t>
            </w:r>
          </w:p>
        </w:tc>
        <w:tc>
          <w:tcPr>
            <w:tcW w:w="7110" w:type="dxa"/>
            <w:tcBorders>
              <w:top w:val="nil"/>
              <w:left w:val="nil"/>
              <w:bottom w:val="nil"/>
              <w:right w:val="nil"/>
            </w:tcBorders>
            <w:shd w:val="clear" w:color="auto" w:fill="000000"/>
            <w:tcMar>
              <w:top w:w="100" w:type="dxa"/>
              <w:left w:w="100" w:type="dxa"/>
              <w:bottom w:w="100" w:type="dxa"/>
              <w:right w:w="100" w:type="dxa"/>
            </w:tcMar>
          </w:tcPr>
          <w:p w14:paraId="44BB798A" w14:textId="77777777" w:rsidR="004114D7" w:rsidRPr="00D235F2" w:rsidRDefault="004114D7" w:rsidP="004114D7">
            <w:pPr>
              <w:ind w:left="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Test case: Delete a session</w:t>
            </w:r>
          </w:p>
        </w:tc>
      </w:tr>
      <w:tr w:rsidR="004114D7" w:rsidRPr="004114D7" w14:paraId="667DC310" w14:textId="77777777" w:rsidTr="004114D7">
        <w:trPr>
          <w:trHeight w:val="71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024D2" w14:textId="77777777" w:rsidR="004114D7" w:rsidRPr="00D235F2" w:rsidRDefault="004114D7" w:rsidP="004114D7">
            <w:pPr>
              <w:spacing w:before="240" w:after="240" w:line="292"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Requirement</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41514981" w14:textId="77777777" w:rsidR="004114D7" w:rsidRPr="00D235F2" w:rsidRDefault="004114D7" w:rsidP="004114D7">
            <w:pPr>
              <w:spacing w:before="240" w:after="240" w:line="292" w:lineRule="auto"/>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When admin decides to delete the selected session, the system removes that session from the system</w:t>
            </w:r>
          </w:p>
        </w:tc>
      </w:tr>
      <w:tr w:rsidR="004114D7" w:rsidRPr="004114D7" w14:paraId="5F8DFE4B" w14:textId="77777777" w:rsidTr="004114D7">
        <w:trPr>
          <w:trHeight w:val="1325"/>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B1178E"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p>
          <w:p w14:paraId="01E154CB" w14:textId="77777777" w:rsidR="004114D7" w:rsidRPr="00D235F2" w:rsidRDefault="004114D7" w:rsidP="004114D7">
            <w:pPr>
              <w:spacing w:after="240"/>
              <w:ind w:left="1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Preconditions</w:t>
            </w:r>
          </w:p>
        </w:tc>
        <w:tc>
          <w:tcPr>
            <w:tcW w:w="7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E97B0" w14:textId="77777777" w:rsidR="004114D7" w:rsidRPr="00D235F2" w:rsidRDefault="004114D7" w:rsidP="004114D7">
            <w:pPr>
              <w:spacing w:before="240" w:after="240" w:line="283" w:lineRule="auto"/>
              <w:ind w:left="120" w:right="18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webpage that allows the admin to delete the session offering</w:t>
            </w:r>
          </w:p>
        </w:tc>
      </w:tr>
      <w:tr w:rsidR="004114D7" w:rsidRPr="004114D7" w14:paraId="4DE425CA" w14:textId="77777777" w:rsidTr="004114D7">
        <w:trPr>
          <w:trHeight w:val="132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6160C1"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Steps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63C9C053" w14:textId="77777777" w:rsidR="004114D7" w:rsidRPr="00D235F2" w:rsidRDefault="004114D7" w:rsidP="004114D7">
            <w:pPr>
              <w:spacing w:before="240"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Click On the delete button of any session to remove it from the database</w:t>
            </w:r>
          </w:p>
        </w:tc>
      </w:tr>
      <w:tr w:rsidR="004114D7" w:rsidRPr="004114D7" w14:paraId="215DC6F7" w14:textId="77777777" w:rsidTr="004114D7">
        <w:trPr>
          <w:trHeight w:val="153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8A96F7" w14:textId="77777777" w:rsidR="004114D7" w:rsidRPr="00D235F2" w:rsidRDefault="004114D7" w:rsidP="004114D7">
            <w:pPr>
              <w:spacing w:before="240" w:after="240" w:line="291" w:lineRule="auto"/>
              <w:ind w:left="22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Expected results</w:t>
            </w:r>
          </w:p>
        </w:tc>
        <w:tc>
          <w:tcPr>
            <w:tcW w:w="7110" w:type="dxa"/>
            <w:tcBorders>
              <w:top w:val="nil"/>
              <w:left w:val="nil"/>
              <w:bottom w:val="single" w:sz="8" w:space="0" w:color="000000"/>
              <w:right w:val="single" w:sz="8" w:space="0" w:color="000000"/>
            </w:tcBorders>
            <w:tcMar>
              <w:top w:w="100" w:type="dxa"/>
              <w:left w:w="100" w:type="dxa"/>
              <w:bottom w:w="100" w:type="dxa"/>
              <w:right w:w="100" w:type="dxa"/>
            </w:tcMar>
          </w:tcPr>
          <w:p w14:paraId="13CE60BE" w14:textId="77777777" w:rsidR="004114D7" w:rsidRPr="00D235F2" w:rsidRDefault="004114D7" w:rsidP="004114D7">
            <w:pPr>
              <w:numPr>
                <w:ilvl w:val="0"/>
                <w:numId w:val="39"/>
              </w:numPr>
              <w:spacing w:before="240" w:line="291" w:lineRule="auto"/>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The system deletes the selected session from the database</w:t>
            </w:r>
          </w:p>
          <w:p w14:paraId="6F6218C9" w14:textId="77777777" w:rsidR="004114D7" w:rsidRPr="00D235F2" w:rsidRDefault="004114D7" w:rsidP="004114D7">
            <w:pPr>
              <w:numPr>
                <w:ilvl w:val="0"/>
                <w:numId w:val="39"/>
              </w:numPr>
              <w:spacing w:after="240"/>
              <w:jc w:val="both"/>
              <w:rPr>
                <w:rFonts w:ascii="Times New Roman" w:eastAsia="Times New Roman" w:hAnsi="Times New Roman" w:cs="Times New Roman"/>
                <w:b w:val="0"/>
                <w:bCs/>
                <w:color w:val="auto"/>
                <w:sz w:val="24"/>
                <w:szCs w:val="24"/>
              </w:rPr>
            </w:pPr>
            <w:r w:rsidRPr="00D235F2">
              <w:rPr>
                <w:rFonts w:ascii="Times New Roman" w:eastAsia="Times New Roman" w:hAnsi="Times New Roman" w:cs="Times New Roman"/>
                <w:b w:val="0"/>
                <w:bCs/>
                <w:color w:val="auto"/>
                <w:sz w:val="24"/>
                <w:szCs w:val="24"/>
              </w:rPr>
              <w:t>User is redirected to his/her main page</w:t>
            </w:r>
          </w:p>
        </w:tc>
      </w:tr>
    </w:tbl>
    <w:p w14:paraId="25A6B398" w14:textId="77777777" w:rsidR="004114D7" w:rsidRPr="004114D7" w:rsidRDefault="004114D7" w:rsidP="004114D7">
      <w:pPr>
        <w:jc w:val="both"/>
        <w:rPr>
          <w:rFonts w:ascii="Times New Roman" w:eastAsia="Times New Roman" w:hAnsi="Times New Roman" w:cs="Times New Roman"/>
          <w:b w:val="0"/>
          <w:bCs/>
          <w:i/>
          <w:color w:val="auto"/>
          <w:szCs w:val="28"/>
        </w:rPr>
      </w:pPr>
    </w:p>
    <w:p w14:paraId="07449B19"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lastRenderedPageBreak/>
        <w:drawing>
          <wp:inline distT="114300" distB="114300" distL="114300" distR="114300" wp14:anchorId="2AF71096" wp14:editId="402965BC">
            <wp:extent cx="5943600" cy="2552369"/>
            <wp:effectExtent l="0" t="0" r="0" b="635"/>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33"/>
                    <a:srcRect b="8231"/>
                    <a:stretch/>
                  </pic:blipFill>
                  <pic:spPr bwMode="auto">
                    <a:xfrm>
                      <a:off x="0" y="0"/>
                      <a:ext cx="5943600" cy="2552369"/>
                    </a:xfrm>
                    <a:prstGeom prst="rect">
                      <a:avLst/>
                    </a:prstGeom>
                    <a:ln>
                      <a:noFill/>
                    </a:ln>
                    <a:extLst>
                      <a:ext uri="{53640926-AAD7-44D8-BBD7-CCE9431645EC}">
                        <a14:shadowObscured xmlns:a14="http://schemas.microsoft.com/office/drawing/2010/main"/>
                      </a:ext>
                    </a:extLst>
                  </pic:spPr>
                </pic:pic>
              </a:graphicData>
            </a:graphic>
          </wp:inline>
        </w:drawing>
      </w:r>
    </w:p>
    <w:p w14:paraId="6DFECF7E" w14:textId="77777777" w:rsidR="004114D7" w:rsidRPr="004114D7" w:rsidRDefault="004114D7" w:rsidP="004114D7">
      <w:pPr>
        <w:jc w:val="both"/>
        <w:rPr>
          <w:rFonts w:ascii="Times New Roman" w:eastAsia="Times New Roman" w:hAnsi="Times New Roman" w:cs="Times New Roman"/>
          <w:b w:val="0"/>
          <w:bCs/>
          <w:i/>
          <w:color w:val="auto"/>
          <w:szCs w:val="28"/>
        </w:rPr>
      </w:pPr>
      <w:r w:rsidRPr="004114D7">
        <w:rPr>
          <w:rFonts w:ascii="Times New Roman" w:eastAsia="Times New Roman" w:hAnsi="Times New Roman" w:cs="Times New Roman"/>
          <w:b w:val="0"/>
          <w:bCs/>
          <w:i/>
          <w:noProof/>
          <w:color w:val="auto"/>
          <w:szCs w:val="28"/>
        </w:rPr>
        <w:drawing>
          <wp:inline distT="114300" distB="114300" distL="114300" distR="114300" wp14:anchorId="44AC0B29" wp14:editId="5A421325">
            <wp:extent cx="5943600" cy="2528514"/>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4"/>
                    <a:srcRect b="9912"/>
                    <a:stretch/>
                  </pic:blipFill>
                  <pic:spPr bwMode="auto">
                    <a:xfrm>
                      <a:off x="0" y="0"/>
                      <a:ext cx="5943600" cy="252851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7E6F31B" w14:textId="77777777" w:rsidR="004114D7" w:rsidRPr="004114D7" w:rsidRDefault="004114D7" w:rsidP="004114D7">
      <w:pPr>
        <w:spacing w:after="240"/>
        <w:rPr>
          <w:rFonts w:ascii="Times New Roman" w:hAnsi="Times New Roman" w:cs="Times New Roman"/>
          <w:b w:val="0"/>
          <w:bCs/>
          <w:color w:val="auto"/>
        </w:rPr>
      </w:pPr>
    </w:p>
    <w:sectPr w:rsidR="004114D7" w:rsidRPr="004114D7" w:rsidSect="00DF027C">
      <w:headerReference w:type="default" r:id="rId35"/>
      <w:footerReference w:type="default" r:id="rId3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652A5" w14:textId="77777777" w:rsidR="00631A6D" w:rsidRDefault="00631A6D">
      <w:r>
        <w:separator/>
      </w:r>
    </w:p>
    <w:p w14:paraId="7D0D6160" w14:textId="77777777" w:rsidR="00631A6D" w:rsidRDefault="00631A6D"/>
  </w:endnote>
  <w:endnote w:type="continuationSeparator" w:id="0">
    <w:p w14:paraId="70FBB1CE" w14:textId="77777777" w:rsidR="00631A6D" w:rsidRDefault="00631A6D">
      <w:r>
        <w:continuationSeparator/>
      </w:r>
    </w:p>
    <w:p w14:paraId="02E119FC" w14:textId="77777777" w:rsidR="00631A6D" w:rsidRDefault="00631A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1011F03C" w14:textId="77777777" w:rsidR="004114D7" w:rsidRDefault="004114D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B39EE8A" w14:textId="77777777" w:rsidR="004114D7" w:rsidRDefault="00411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32194" w14:textId="77777777" w:rsidR="00631A6D" w:rsidRDefault="00631A6D">
      <w:r>
        <w:separator/>
      </w:r>
    </w:p>
    <w:p w14:paraId="76CC2FAF" w14:textId="77777777" w:rsidR="00631A6D" w:rsidRDefault="00631A6D"/>
  </w:footnote>
  <w:footnote w:type="continuationSeparator" w:id="0">
    <w:p w14:paraId="623D3085" w14:textId="77777777" w:rsidR="00631A6D" w:rsidRDefault="00631A6D">
      <w:r>
        <w:continuationSeparator/>
      </w:r>
    </w:p>
    <w:p w14:paraId="607B42DE" w14:textId="77777777" w:rsidR="00631A6D" w:rsidRDefault="00631A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4114D7" w14:paraId="23723E43" w14:textId="77777777" w:rsidTr="00D077E9">
      <w:trPr>
        <w:trHeight w:val="978"/>
      </w:trPr>
      <w:tc>
        <w:tcPr>
          <w:tcW w:w="9990" w:type="dxa"/>
          <w:tcBorders>
            <w:top w:val="nil"/>
            <w:left w:val="nil"/>
            <w:bottom w:val="single" w:sz="36" w:space="0" w:color="34ABA2" w:themeColor="accent3"/>
            <w:right w:val="nil"/>
          </w:tcBorders>
        </w:tcPr>
        <w:p w14:paraId="3FC92A8D" w14:textId="77777777" w:rsidR="004114D7" w:rsidRDefault="004114D7">
          <w:pPr>
            <w:pStyle w:val="Header"/>
          </w:pPr>
        </w:p>
      </w:tc>
    </w:tr>
  </w:tbl>
  <w:p w14:paraId="70CB5E6A" w14:textId="77777777" w:rsidR="004114D7" w:rsidRDefault="004114D7"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633B"/>
    <w:multiLevelType w:val="multilevel"/>
    <w:tmpl w:val="26EA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755D6"/>
    <w:multiLevelType w:val="multilevel"/>
    <w:tmpl w:val="79F2A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9F136B"/>
    <w:multiLevelType w:val="multilevel"/>
    <w:tmpl w:val="5174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62BD"/>
    <w:multiLevelType w:val="multilevel"/>
    <w:tmpl w:val="5BDA2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A61222"/>
    <w:multiLevelType w:val="multilevel"/>
    <w:tmpl w:val="A4282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C565D7"/>
    <w:multiLevelType w:val="hybridMultilevel"/>
    <w:tmpl w:val="6C2AF30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06F341EE"/>
    <w:multiLevelType w:val="multilevel"/>
    <w:tmpl w:val="2A06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A767C"/>
    <w:multiLevelType w:val="multilevel"/>
    <w:tmpl w:val="98EA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405A4"/>
    <w:multiLevelType w:val="multilevel"/>
    <w:tmpl w:val="0D749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2A11D6"/>
    <w:multiLevelType w:val="multilevel"/>
    <w:tmpl w:val="F9E0A2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DA530EB"/>
    <w:multiLevelType w:val="multilevel"/>
    <w:tmpl w:val="AA6E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64E6A"/>
    <w:multiLevelType w:val="multilevel"/>
    <w:tmpl w:val="E6B2B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38E64BA"/>
    <w:multiLevelType w:val="multilevel"/>
    <w:tmpl w:val="FC9C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2E5869"/>
    <w:multiLevelType w:val="multilevel"/>
    <w:tmpl w:val="D59C4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5754DF1"/>
    <w:multiLevelType w:val="multilevel"/>
    <w:tmpl w:val="D56E8D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6BE2F11"/>
    <w:multiLevelType w:val="multilevel"/>
    <w:tmpl w:val="AD9E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DE733F"/>
    <w:multiLevelType w:val="multilevel"/>
    <w:tmpl w:val="2B28F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8AB1261"/>
    <w:multiLevelType w:val="multilevel"/>
    <w:tmpl w:val="6F605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5270A8"/>
    <w:multiLevelType w:val="multilevel"/>
    <w:tmpl w:val="45B81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BC32DCB"/>
    <w:multiLevelType w:val="multilevel"/>
    <w:tmpl w:val="DF3CC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2DE4551"/>
    <w:multiLevelType w:val="multilevel"/>
    <w:tmpl w:val="F912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4F676A"/>
    <w:multiLevelType w:val="multilevel"/>
    <w:tmpl w:val="23B4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732828"/>
    <w:multiLevelType w:val="multilevel"/>
    <w:tmpl w:val="67E41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BC152E3"/>
    <w:multiLevelType w:val="multilevel"/>
    <w:tmpl w:val="4EBA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72230"/>
    <w:multiLevelType w:val="multilevel"/>
    <w:tmpl w:val="9DD68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D20742"/>
    <w:multiLevelType w:val="multilevel"/>
    <w:tmpl w:val="54082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D37DCD"/>
    <w:multiLevelType w:val="multilevel"/>
    <w:tmpl w:val="E1E6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F4378"/>
    <w:multiLevelType w:val="multilevel"/>
    <w:tmpl w:val="3D184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C05C19"/>
    <w:multiLevelType w:val="multilevel"/>
    <w:tmpl w:val="D0C83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CE2A8C"/>
    <w:multiLevelType w:val="multilevel"/>
    <w:tmpl w:val="11203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62113F1"/>
    <w:multiLevelType w:val="multilevel"/>
    <w:tmpl w:val="4DEA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5F16E6"/>
    <w:multiLevelType w:val="multilevel"/>
    <w:tmpl w:val="6102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D932D6"/>
    <w:multiLevelType w:val="multilevel"/>
    <w:tmpl w:val="DB4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1C2B9A"/>
    <w:multiLevelType w:val="multilevel"/>
    <w:tmpl w:val="C2F83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0F63C55"/>
    <w:multiLevelType w:val="multilevel"/>
    <w:tmpl w:val="7C22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5A6B06"/>
    <w:multiLevelType w:val="multilevel"/>
    <w:tmpl w:val="3F7C0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51F529C"/>
    <w:multiLevelType w:val="multilevel"/>
    <w:tmpl w:val="07F82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8A87D3A"/>
    <w:multiLevelType w:val="multilevel"/>
    <w:tmpl w:val="EE84C1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5BDD6D8A"/>
    <w:multiLevelType w:val="multilevel"/>
    <w:tmpl w:val="3B78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846FC6"/>
    <w:multiLevelType w:val="multilevel"/>
    <w:tmpl w:val="BE00AF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5D0715EF"/>
    <w:multiLevelType w:val="multilevel"/>
    <w:tmpl w:val="379CD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DFF4E6D"/>
    <w:multiLevelType w:val="multilevel"/>
    <w:tmpl w:val="D132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6C0F88"/>
    <w:multiLevelType w:val="multilevel"/>
    <w:tmpl w:val="086A3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0467498"/>
    <w:multiLevelType w:val="multilevel"/>
    <w:tmpl w:val="6194C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B21FC"/>
    <w:multiLevelType w:val="multilevel"/>
    <w:tmpl w:val="03B8F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2B25C79"/>
    <w:multiLevelType w:val="multilevel"/>
    <w:tmpl w:val="97B8F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2C06E7F"/>
    <w:multiLevelType w:val="multilevel"/>
    <w:tmpl w:val="82209F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7AAF567F"/>
    <w:multiLevelType w:val="multilevel"/>
    <w:tmpl w:val="02A23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CE65EAF"/>
    <w:multiLevelType w:val="multilevel"/>
    <w:tmpl w:val="575E4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5"/>
  </w:num>
  <w:num w:numId="2">
    <w:abstractNumId w:val="43"/>
  </w:num>
  <w:num w:numId="3">
    <w:abstractNumId w:val="24"/>
  </w:num>
  <w:num w:numId="4">
    <w:abstractNumId w:val="26"/>
  </w:num>
  <w:num w:numId="5">
    <w:abstractNumId w:val="23"/>
  </w:num>
  <w:num w:numId="6">
    <w:abstractNumId w:val="15"/>
  </w:num>
  <w:num w:numId="7">
    <w:abstractNumId w:val="21"/>
  </w:num>
  <w:num w:numId="8">
    <w:abstractNumId w:val="2"/>
  </w:num>
  <w:num w:numId="9">
    <w:abstractNumId w:val="7"/>
  </w:num>
  <w:num w:numId="10">
    <w:abstractNumId w:val="12"/>
  </w:num>
  <w:num w:numId="11">
    <w:abstractNumId w:val="0"/>
  </w:num>
  <w:num w:numId="12">
    <w:abstractNumId w:val="32"/>
  </w:num>
  <w:num w:numId="13">
    <w:abstractNumId w:val="6"/>
  </w:num>
  <w:num w:numId="14">
    <w:abstractNumId w:val="10"/>
  </w:num>
  <w:num w:numId="15">
    <w:abstractNumId w:val="38"/>
  </w:num>
  <w:num w:numId="16">
    <w:abstractNumId w:val="30"/>
  </w:num>
  <w:num w:numId="17">
    <w:abstractNumId w:val="31"/>
  </w:num>
  <w:num w:numId="18">
    <w:abstractNumId w:val="34"/>
  </w:num>
  <w:num w:numId="19">
    <w:abstractNumId w:val="20"/>
  </w:num>
  <w:num w:numId="20">
    <w:abstractNumId w:val="41"/>
  </w:num>
  <w:num w:numId="21">
    <w:abstractNumId w:val="8"/>
  </w:num>
  <w:num w:numId="22">
    <w:abstractNumId w:val="28"/>
  </w:num>
  <w:num w:numId="23">
    <w:abstractNumId w:val="35"/>
  </w:num>
  <w:num w:numId="24">
    <w:abstractNumId w:val="47"/>
  </w:num>
  <w:num w:numId="25">
    <w:abstractNumId w:val="19"/>
  </w:num>
  <w:num w:numId="26">
    <w:abstractNumId w:val="37"/>
  </w:num>
  <w:num w:numId="27">
    <w:abstractNumId w:val="48"/>
  </w:num>
  <w:num w:numId="28">
    <w:abstractNumId w:val="39"/>
  </w:num>
  <w:num w:numId="29">
    <w:abstractNumId w:val="40"/>
  </w:num>
  <w:num w:numId="30">
    <w:abstractNumId w:val="1"/>
  </w:num>
  <w:num w:numId="31">
    <w:abstractNumId w:val="18"/>
  </w:num>
  <w:num w:numId="32">
    <w:abstractNumId w:val="33"/>
  </w:num>
  <w:num w:numId="33">
    <w:abstractNumId w:val="4"/>
  </w:num>
  <w:num w:numId="34">
    <w:abstractNumId w:val="44"/>
  </w:num>
  <w:num w:numId="35">
    <w:abstractNumId w:val="22"/>
  </w:num>
  <w:num w:numId="36">
    <w:abstractNumId w:val="16"/>
  </w:num>
  <w:num w:numId="37">
    <w:abstractNumId w:val="42"/>
  </w:num>
  <w:num w:numId="38">
    <w:abstractNumId w:val="9"/>
  </w:num>
  <w:num w:numId="39">
    <w:abstractNumId w:val="45"/>
  </w:num>
  <w:num w:numId="40">
    <w:abstractNumId w:val="13"/>
  </w:num>
  <w:num w:numId="41">
    <w:abstractNumId w:val="27"/>
  </w:num>
  <w:num w:numId="42">
    <w:abstractNumId w:val="3"/>
  </w:num>
  <w:num w:numId="43">
    <w:abstractNumId w:val="17"/>
  </w:num>
  <w:num w:numId="44">
    <w:abstractNumId w:val="11"/>
  </w:num>
  <w:num w:numId="45">
    <w:abstractNumId w:val="36"/>
  </w:num>
  <w:num w:numId="46">
    <w:abstractNumId w:val="29"/>
  </w:num>
  <w:num w:numId="47">
    <w:abstractNumId w:val="14"/>
  </w:num>
  <w:num w:numId="48">
    <w:abstractNumId w:val="46"/>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977"/>
    <w:rsid w:val="0002482E"/>
    <w:rsid w:val="00050324"/>
    <w:rsid w:val="000A0150"/>
    <w:rsid w:val="000B599C"/>
    <w:rsid w:val="000E63C9"/>
    <w:rsid w:val="00130E9D"/>
    <w:rsid w:val="00150A6D"/>
    <w:rsid w:val="001768FC"/>
    <w:rsid w:val="00185B35"/>
    <w:rsid w:val="001F2BC8"/>
    <w:rsid w:val="001F5F6B"/>
    <w:rsid w:val="00222A01"/>
    <w:rsid w:val="002245F4"/>
    <w:rsid w:val="00234F74"/>
    <w:rsid w:val="00243EBC"/>
    <w:rsid w:val="00246A35"/>
    <w:rsid w:val="00284348"/>
    <w:rsid w:val="002C6485"/>
    <w:rsid w:val="002F51F5"/>
    <w:rsid w:val="00312137"/>
    <w:rsid w:val="00322058"/>
    <w:rsid w:val="00330359"/>
    <w:rsid w:val="0033762F"/>
    <w:rsid w:val="0034544F"/>
    <w:rsid w:val="00366C7E"/>
    <w:rsid w:val="00384EA3"/>
    <w:rsid w:val="003A39A1"/>
    <w:rsid w:val="003B0A0A"/>
    <w:rsid w:val="003C2191"/>
    <w:rsid w:val="003D3863"/>
    <w:rsid w:val="00406194"/>
    <w:rsid w:val="004110DE"/>
    <w:rsid w:val="004114D7"/>
    <w:rsid w:val="0044085A"/>
    <w:rsid w:val="004B21A5"/>
    <w:rsid w:val="005037F0"/>
    <w:rsid w:val="00516A86"/>
    <w:rsid w:val="005275F6"/>
    <w:rsid w:val="00572102"/>
    <w:rsid w:val="0059127F"/>
    <w:rsid w:val="005C0839"/>
    <w:rsid w:val="005C7CCA"/>
    <w:rsid w:val="005F1BB0"/>
    <w:rsid w:val="00631A6D"/>
    <w:rsid w:val="00656C4D"/>
    <w:rsid w:val="006E5716"/>
    <w:rsid w:val="007302B3"/>
    <w:rsid w:val="00730733"/>
    <w:rsid w:val="00730E3A"/>
    <w:rsid w:val="00736AAF"/>
    <w:rsid w:val="00765B2A"/>
    <w:rsid w:val="00783A34"/>
    <w:rsid w:val="007C6B52"/>
    <w:rsid w:val="007D16C5"/>
    <w:rsid w:val="008545F3"/>
    <w:rsid w:val="00862FE4"/>
    <w:rsid w:val="0086389A"/>
    <w:rsid w:val="0087605E"/>
    <w:rsid w:val="008B1FEE"/>
    <w:rsid w:val="00903C32"/>
    <w:rsid w:val="00916B16"/>
    <w:rsid w:val="009173B9"/>
    <w:rsid w:val="009250C2"/>
    <w:rsid w:val="0093335D"/>
    <w:rsid w:val="0093613E"/>
    <w:rsid w:val="009407E3"/>
    <w:rsid w:val="00943026"/>
    <w:rsid w:val="00966B81"/>
    <w:rsid w:val="00972453"/>
    <w:rsid w:val="009A3977"/>
    <w:rsid w:val="009C7720"/>
    <w:rsid w:val="00A23AFA"/>
    <w:rsid w:val="00A31B3E"/>
    <w:rsid w:val="00A532F3"/>
    <w:rsid w:val="00A8489E"/>
    <w:rsid w:val="00AC29F3"/>
    <w:rsid w:val="00B231E5"/>
    <w:rsid w:val="00B237FD"/>
    <w:rsid w:val="00B40DCF"/>
    <w:rsid w:val="00C02B87"/>
    <w:rsid w:val="00C4086D"/>
    <w:rsid w:val="00CA1896"/>
    <w:rsid w:val="00CB5B28"/>
    <w:rsid w:val="00CF5371"/>
    <w:rsid w:val="00D00455"/>
    <w:rsid w:val="00D0323A"/>
    <w:rsid w:val="00D0559F"/>
    <w:rsid w:val="00D077E9"/>
    <w:rsid w:val="00D235F2"/>
    <w:rsid w:val="00D42CB7"/>
    <w:rsid w:val="00D437CC"/>
    <w:rsid w:val="00D5413D"/>
    <w:rsid w:val="00D570A9"/>
    <w:rsid w:val="00D62C1B"/>
    <w:rsid w:val="00D70D02"/>
    <w:rsid w:val="00D770C7"/>
    <w:rsid w:val="00D86945"/>
    <w:rsid w:val="00D90290"/>
    <w:rsid w:val="00DD152F"/>
    <w:rsid w:val="00DE213F"/>
    <w:rsid w:val="00DF027C"/>
    <w:rsid w:val="00E00A32"/>
    <w:rsid w:val="00E22ACD"/>
    <w:rsid w:val="00E620B0"/>
    <w:rsid w:val="00E81B40"/>
    <w:rsid w:val="00EF555B"/>
    <w:rsid w:val="00EF7D57"/>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6ACA2"/>
  <w15:docId w15:val="{C1BE1396-80B2-44E8-8471-D8CB2181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link w:val="Heading3Char"/>
    <w:uiPriority w:val="9"/>
    <w:qFormat/>
    <w:rsid w:val="00D62C1B"/>
    <w:pPr>
      <w:spacing w:before="100" w:beforeAutospacing="1" w:after="100" w:afterAutospacing="1" w:line="240" w:lineRule="auto"/>
      <w:outlineLvl w:val="2"/>
    </w:pPr>
    <w:rPr>
      <w:rFonts w:ascii="Times New Roman" w:eastAsia="Times New Roman" w:hAnsi="Times New Roman" w:cs="Times New Roman"/>
      <w:bCs/>
      <w:color w:val="auto"/>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9A3977"/>
    <w:rPr>
      <w:color w:val="3592CF" w:themeColor="hyperlink"/>
      <w:u w:val="single"/>
    </w:rPr>
  </w:style>
  <w:style w:type="character" w:styleId="UnresolvedMention">
    <w:name w:val="Unresolved Mention"/>
    <w:basedOn w:val="DefaultParagraphFont"/>
    <w:uiPriority w:val="99"/>
    <w:semiHidden/>
    <w:unhideWhenUsed/>
    <w:rsid w:val="009A3977"/>
    <w:rPr>
      <w:color w:val="605E5C"/>
      <w:shd w:val="clear" w:color="auto" w:fill="E1DFDD"/>
    </w:rPr>
  </w:style>
  <w:style w:type="character" w:customStyle="1" w:styleId="Heading3Char">
    <w:name w:val="Heading 3 Char"/>
    <w:basedOn w:val="DefaultParagraphFont"/>
    <w:link w:val="Heading3"/>
    <w:uiPriority w:val="9"/>
    <w:rsid w:val="00D62C1B"/>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D62C1B"/>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customStyle="1" w:styleId="TableParagraph">
    <w:name w:val="Table Paragraph"/>
    <w:basedOn w:val="Normal"/>
    <w:uiPriority w:val="1"/>
    <w:qFormat/>
    <w:rsid w:val="00D62C1B"/>
    <w:pPr>
      <w:widowControl w:val="0"/>
      <w:autoSpaceDE w:val="0"/>
      <w:autoSpaceDN w:val="0"/>
      <w:spacing w:before="1" w:line="240" w:lineRule="auto"/>
      <w:ind w:left="158" w:right="158"/>
      <w:jc w:val="center"/>
    </w:pPr>
    <w:rPr>
      <w:rFonts w:ascii="Times New Roman" w:eastAsia="Times New Roman" w:hAnsi="Times New Roman" w:cs="Times New Roman"/>
      <w:b w:val="0"/>
      <w:color w:val="auto"/>
      <w:sz w:val="22"/>
    </w:rPr>
  </w:style>
  <w:style w:type="paragraph" w:styleId="ListParagraph">
    <w:name w:val="List Paragraph"/>
    <w:basedOn w:val="Normal"/>
    <w:uiPriority w:val="34"/>
    <w:unhideWhenUsed/>
    <w:qFormat/>
    <w:rsid w:val="004114D7"/>
    <w:pPr>
      <w:ind w:left="720"/>
      <w:contextualSpacing/>
    </w:pPr>
  </w:style>
  <w:style w:type="character" w:styleId="FollowedHyperlink">
    <w:name w:val="FollowedHyperlink"/>
    <w:basedOn w:val="DefaultParagraphFont"/>
    <w:uiPriority w:val="99"/>
    <w:semiHidden/>
    <w:unhideWhenUsed/>
    <w:rsid w:val="00D437CC"/>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782288">
      <w:bodyDiv w:val="1"/>
      <w:marLeft w:val="0"/>
      <w:marRight w:val="0"/>
      <w:marTop w:val="0"/>
      <w:marBottom w:val="0"/>
      <w:divBdr>
        <w:top w:val="none" w:sz="0" w:space="0" w:color="auto"/>
        <w:left w:val="none" w:sz="0" w:space="0" w:color="auto"/>
        <w:bottom w:val="none" w:sz="0" w:space="0" w:color="auto"/>
        <w:right w:val="none" w:sz="0" w:space="0" w:color="auto"/>
      </w:divBdr>
    </w:div>
    <w:div w:id="191104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n9Vi50ND22zEIiM43kLl1uvV_L04b9XN/view?usp=sharin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drive.google.com/file/d/1n9Vi50ND22zEIiM43kLl1uvV_L04b9XN/view?usp=shar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it\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C3D0CD07BA44800B70DE6555B47FF21"/>
        <w:category>
          <w:name w:val="General"/>
          <w:gallery w:val="placeholder"/>
        </w:category>
        <w:types>
          <w:type w:val="bbPlcHdr"/>
        </w:types>
        <w:behaviors>
          <w:behavior w:val="content"/>
        </w:behaviors>
        <w:guid w:val="{F1E90CB3-4DD2-4318-ADA9-A48095EE54B4}"/>
      </w:docPartPr>
      <w:docPartBody>
        <w:p w:rsidR="003C1356" w:rsidRDefault="006B71BC">
          <w:pPr>
            <w:pStyle w:val="2C3D0CD07BA44800B70DE6555B47FF2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BC"/>
    <w:rsid w:val="003C1356"/>
    <w:rsid w:val="004B6FD1"/>
    <w:rsid w:val="005554ED"/>
    <w:rsid w:val="006A5D05"/>
    <w:rsid w:val="006B71BC"/>
    <w:rsid w:val="006F502E"/>
    <w:rsid w:val="00934D53"/>
    <w:rsid w:val="009F3EC5"/>
    <w:rsid w:val="00C62BA9"/>
    <w:rsid w:val="00F54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C3D0CD07BA44800B70DE6555B47FF21">
    <w:name w:val="2C3D0CD07BA44800B70DE6555B47FF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31D4-4722-8942-ABE1-4E4FF8F12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C:\Users\Rohit\AppData\Local\Packages\Microsoft.Office.Desktop_8wekyb3d8bbwe\LocalCache\Roaming\Microsoft\Templates\Report .dotx</Template>
  <TotalTime>132</TotalTime>
  <Pages>29</Pages>
  <Words>2126</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 N</dc:creator>
  <cp:keywords/>
  <cp:lastModifiedBy>Microsoft Office User</cp:lastModifiedBy>
  <cp:revision>11</cp:revision>
  <cp:lastPrinted>2006-08-01T17:47:00Z</cp:lastPrinted>
  <dcterms:created xsi:type="dcterms:W3CDTF">2020-11-12T13:13:00Z</dcterms:created>
  <dcterms:modified xsi:type="dcterms:W3CDTF">2021-05-14T13:44:00Z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